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E10" w:rsidRPr="003E560E" w:rsidRDefault="00254E10" w:rsidP="00AB34DB">
      <w:pPr>
        <w:pStyle w:val="af0"/>
        <w:spacing w:line="360" w:lineRule="auto"/>
        <w:jc w:val="center"/>
        <w:rPr>
          <w:b w:val="0"/>
          <w:caps/>
          <w:sz w:val="28"/>
          <w:szCs w:val="28"/>
        </w:rPr>
      </w:pPr>
      <w:bookmarkStart w:id="0" w:name="_Toc323928220"/>
      <w:bookmarkStart w:id="1" w:name="_Toc324070831"/>
      <w:r w:rsidRPr="003E560E">
        <w:rPr>
          <w:b w:val="0"/>
          <w:caps/>
          <w:sz w:val="28"/>
          <w:szCs w:val="28"/>
        </w:rPr>
        <w:t>Державний вищий навчальний заклад</w:t>
      </w:r>
    </w:p>
    <w:p w:rsidR="00254E10" w:rsidRPr="003E560E" w:rsidRDefault="00254E10" w:rsidP="00AB34DB">
      <w:pPr>
        <w:pStyle w:val="af0"/>
        <w:spacing w:line="360" w:lineRule="auto"/>
        <w:jc w:val="center"/>
        <w:rPr>
          <w:b w:val="0"/>
          <w:caps/>
          <w:sz w:val="28"/>
          <w:szCs w:val="28"/>
        </w:rPr>
      </w:pPr>
      <w:r w:rsidRPr="003E560E">
        <w:rPr>
          <w:b w:val="0"/>
          <w:caps/>
          <w:sz w:val="28"/>
          <w:szCs w:val="28"/>
        </w:rPr>
        <w:t>«Чернівецький політехнічний коледж»</w:t>
      </w: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  <w:r w:rsidRPr="003E560E">
        <w:rPr>
          <w:szCs w:val="28"/>
        </w:rPr>
        <w:t xml:space="preserve">Циклова комісія </w:t>
      </w:r>
      <w:r w:rsidR="00676CFF" w:rsidRPr="003E560E">
        <w:rPr>
          <w:szCs w:val="28"/>
        </w:rPr>
        <w:t>інженерії програмного забезпечення</w:t>
      </w: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13577B" w:rsidP="00AB34DB">
      <w:pPr>
        <w:ind w:firstLine="0"/>
        <w:jc w:val="center"/>
        <w:rPr>
          <w:b/>
          <w:caps/>
        </w:rPr>
      </w:pPr>
      <w:r w:rsidRPr="003E560E">
        <w:rPr>
          <w:b/>
          <w:caps/>
        </w:rPr>
        <w:t>Пояснювальна записка</w:t>
      </w:r>
    </w:p>
    <w:p w:rsidR="00254E10" w:rsidRPr="003E560E" w:rsidRDefault="0013577B" w:rsidP="00AB34DB">
      <w:pPr>
        <w:ind w:firstLine="0"/>
        <w:jc w:val="center"/>
      </w:pPr>
      <w:r w:rsidRPr="003E560E">
        <w:t>до комплексного курсового проекту</w:t>
      </w:r>
    </w:p>
    <w:p w:rsidR="00254E10" w:rsidRPr="003E560E" w:rsidRDefault="00A74DAB" w:rsidP="00AB34DB">
      <w:pPr>
        <w:ind w:firstLine="0"/>
        <w:jc w:val="center"/>
      </w:pPr>
      <w:r w:rsidRPr="003E560E">
        <w:t>на тему: Електронне меню</w:t>
      </w: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>Студента IV курсу 54</w:t>
      </w:r>
      <w:r w:rsidR="00A4256E" w:rsidRPr="003E560E">
        <w:rPr>
          <w:szCs w:val="28"/>
        </w:rPr>
        <w:t>1</w:t>
      </w:r>
      <w:r w:rsidRPr="003E560E">
        <w:rPr>
          <w:szCs w:val="28"/>
        </w:rPr>
        <w:t xml:space="preserve"> групи</w:t>
      </w: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>спеціальності 5.05010301</w:t>
      </w:r>
    </w:p>
    <w:p w:rsidR="009675CD" w:rsidRPr="003E560E" w:rsidRDefault="009675CD" w:rsidP="00AB34DB">
      <w:pPr>
        <w:ind w:left="5245" w:firstLine="0"/>
        <w:rPr>
          <w:szCs w:val="28"/>
        </w:rPr>
      </w:pPr>
      <w:r w:rsidRPr="003E560E">
        <w:rPr>
          <w:szCs w:val="28"/>
        </w:rPr>
        <w:t>«Розробка програмного забезпечення»</w:t>
      </w:r>
    </w:p>
    <w:p w:rsidR="0013577B" w:rsidRPr="003E560E" w:rsidRDefault="00013CF5" w:rsidP="00AB34DB">
      <w:pPr>
        <w:ind w:left="5245" w:firstLine="0"/>
        <w:rPr>
          <w:szCs w:val="28"/>
          <w:u w:val="single"/>
        </w:rPr>
      </w:pPr>
      <w:r w:rsidRPr="003E560E">
        <w:rPr>
          <w:szCs w:val="28"/>
          <w:u w:val="single"/>
        </w:rPr>
        <w:t xml:space="preserve">                     Гудан Ю. В.                     </w:t>
      </w:r>
    </w:p>
    <w:p w:rsidR="0013577B" w:rsidRPr="003E560E" w:rsidRDefault="0013577B" w:rsidP="00AB34DB">
      <w:pPr>
        <w:ind w:left="5245" w:firstLine="0"/>
        <w:jc w:val="center"/>
        <w:rPr>
          <w:szCs w:val="28"/>
          <w:vertAlign w:val="superscript"/>
        </w:rPr>
      </w:pPr>
      <w:r w:rsidRPr="003E560E">
        <w:rPr>
          <w:szCs w:val="28"/>
          <w:vertAlign w:val="superscript"/>
        </w:rPr>
        <w:t>(прізвище та ініціали)</w:t>
      </w: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 xml:space="preserve">Керівник </w:t>
      </w:r>
      <w:r w:rsidR="00092611" w:rsidRPr="003E560E">
        <w:rPr>
          <w:szCs w:val="28"/>
        </w:rPr>
        <w:t>Серьогіна І.В.</w:t>
      </w: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>Оцінка _________________________</w:t>
      </w:r>
    </w:p>
    <w:p w:rsidR="00254E10" w:rsidRPr="003E560E" w:rsidRDefault="00254E10" w:rsidP="00AB34DB">
      <w:pPr>
        <w:ind w:left="4820" w:firstLine="0"/>
        <w:rPr>
          <w:szCs w:val="28"/>
        </w:rPr>
      </w:pPr>
      <w:r w:rsidRPr="003E560E">
        <w:rPr>
          <w:szCs w:val="28"/>
        </w:rPr>
        <w:t>Члени комісії:</w:t>
      </w:r>
    </w:p>
    <w:p w:rsidR="00254E10" w:rsidRPr="003E560E" w:rsidRDefault="00254E10" w:rsidP="00531CDF">
      <w:pPr>
        <w:spacing w:line="240" w:lineRule="auto"/>
        <w:ind w:left="5387" w:firstLine="0"/>
        <w:rPr>
          <w:szCs w:val="28"/>
        </w:rPr>
      </w:pPr>
      <w:r w:rsidRPr="003E560E">
        <w:rPr>
          <w:szCs w:val="28"/>
        </w:rPr>
        <w:t xml:space="preserve">___________________ </w:t>
      </w:r>
      <w:r w:rsidR="00B4564B" w:rsidRPr="003E560E">
        <w:rPr>
          <w:szCs w:val="28"/>
        </w:rPr>
        <w:t>Л.І. Фесік</w:t>
      </w:r>
    </w:p>
    <w:p w:rsidR="00254E10" w:rsidRPr="003E560E" w:rsidRDefault="00254E10" w:rsidP="00531CDF">
      <w:pPr>
        <w:spacing w:line="240" w:lineRule="auto"/>
        <w:ind w:left="5387" w:firstLine="1134"/>
        <w:rPr>
          <w:sz w:val="22"/>
          <w:vertAlign w:val="superscript"/>
        </w:rPr>
      </w:pPr>
      <w:r w:rsidRPr="003E560E">
        <w:rPr>
          <w:sz w:val="22"/>
          <w:vertAlign w:val="superscript"/>
        </w:rPr>
        <w:t>(підпис)</w:t>
      </w:r>
    </w:p>
    <w:p w:rsidR="00254E10" w:rsidRPr="003E560E" w:rsidRDefault="00254E10" w:rsidP="00531CDF">
      <w:pPr>
        <w:spacing w:line="240" w:lineRule="auto"/>
        <w:ind w:left="5387" w:firstLine="0"/>
        <w:rPr>
          <w:szCs w:val="28"/>
        </w:rPr>
      </w:pPr>
      <w:r w:rsidRPr="003E560E">
        <w:rPr>
          <w:szCs w:val="28"/>
        </w:rPr>
        <w:t>___________________ Т.М. Гуменна</w:t>
      </w:r>
    </w:p>
    <w:p w:rsidR="00254E10" w:rsidRPr="003E560E" w:rsidRDefault="00254E10" w:rsidP="00531CDF">
      <w:pPr>
        <w:spacing w:line="240" w:lineRule="auto"/>
        <w:ind w:left="5387" w:firstLine="1134"/>
        <w:rPr>
          <w:sz w:val="22"/>
          <w:vertAlign w:val="superscript"/>
        </w:rPr>
      </w:pPr>
      <w:r w:rsidRPr="003E560E">
        <w:rPr>
          <w:sz w:val="22"/>
          <w:vertAlign w:val="superscript"/>
        </w:rPr>
        <w:t>(підпис)</w:t>
      </w:r>
    </w:p>
    <w:p w:rsidR="00254E10" w:rsidRPr="003E560E" w:rsidRDefault="00254E10" w:rsidP="00531CDF">
      <w:pPr>
        <w:spacing w:line="240" w:lineRule="auto"/>
        <w:ind w:left="5387" w:firstLine="0"/>
        <w:rPr>
          <w:szCs w:val="28"/>
        </w:rPr>
      </w:pPr>
      <w:r w:rsidRPr="003E560E">
        <w:rPr>
          <w:szCs w:val="28"/>
        </w:rPr>
        <w:t xml:space="preserve">___________________ </w:t>
      </w:r>
      <w:r w:rsidR="00E9385F" w:rsidRPr="003E560E">
        <w:rPr>
          <w:szCs w:val="28"/>
        </w:rPr>
        <w:t>І</w:t>
      </w:r>
      <w:r w:rsidRPr="003E560E">
        <w:rPr>
          <w:szCs w:val="28"/>
        </w:rPr>
        <w:t>.</w:t>
      </w:r>
      <w:r w:rsidR="00E9385F" w:rsidRPr="003E560E">
        <w:rPr>
          <w:szCs w:val="28"/>
        </w:rPr>
        <w:t>В</w:t>
      </w:r>
      <w:r w:rsidRPr="003E560E">
        <w:rPr>
          <w:szCs w:val="28"/>
        </w:rPr>
        <w:t>. С</w:t>
      </w:r>
      <w:r w:rsidR="00E9385F" w:rsidRPr="003E560E">
        <w:rPr>
          <w:szCs w:val="28"/>
        </w:rPr>
        <w:t>ерьогіна</w:t>
      </w:r>
    </w:p>
    <w:p w:rsidR="00254E10" w:rsidRPr="003E560E" w:rsidRDefault="00254E10" w:rsidP="00AB34DB">
      <w:pPr>
        <w:spacing w:line="240" w:lineRule="auto"/>
        <w:ind w:left="5387" w:firstLine="1134"/>
        <w:rPr>
          <w:sz w:val="22"/>
          <w:vertAlign w:val="superscript"/>
        </w:rPr>
      </w:pPr>
      <w:r w:rsidRPr="003E560E">
        <w:rPr>
          <w:sz w:val="22"/>
          <w:vertAlign w:val="superscript"/>
        </w:rPr>
        <w:t>(підпис)</w:t>
      </w: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  <w:r w:rsidRPr="003E560E">
        <w:rPr>
          <w:szCs w:val="28"/>
        </w:rPr>
        <w:t>м. Чернівці – 201</w:t>
      </w:r>
      <w:r w:rsidR="00D533C4" w:rsidRPr="003E560E">
        <w:rPr>
          <w:szCs w:val="28"/>
        </w:rPr>
        <w:t>8</w:t>
      </w:r>
      <w:r w:rsidRPr="003E560E">
        <w:rPr>
          <w:szCs w:val="28"/>
        </w:rPr>
        <w:t xml:space="preserve"> рік</w:t>
      </w:r>
    </w:p>
    <w:p w:rsidR="00417C42" w:rsidRPr="003E560E" w:rsidRDefault="00554B41" w:rsidP="00AB34DB">
      <w:pPr>
        <w:ind w:firstLine="0"/>
        <w:jc w:val="center"/>
        <w:rPr>
          <w:b/>
          <w:caps/>
          <w:szCs w:val="28"/>
        </w:rPr>
      </w:pPr>
      <w:r w:rsidRPr="003E560E">
        <w:rPr>
          <w:szCs w:val="28"/>
        </w:rPr>
        <w:br w:type="page"/>
      </w:r>
      <w:bookmarkEnd w:id="0"/>
      <w:bookmarkEnd w:id="1"/>
      <w:r w:rsidR="00417C42" w:rsidRPr="003E560E">
        <w:rPr>
          <w:b/>
          <w:caps/>
          <w:szCs w:val="28"/>
        </w:rPr>
        <w:lastRenderedPageBreak/>
        <w:t>Зміст</w:t>
      </w:r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r w:rsidRPr="003E560E">
        <w:rPr>
          <w:szCs w:val="28"/>
        </w:rPr>
        <w:fldChar w:fldCharType="begin"/>
      </w:r>
      <w:r w:rsidR="00B03DF3" w:rsidRPr="003E560E">
        <w:rPr>
          <w:szCs w:val="28"/>
        </w:rPr>
        <w:instrText xml:space="preserve"> TOC \o "1-3" \h \z \u </w:instrText>
      </w:r>
      <w:r w:rsidRPr="003E560E">
        <w:rPr>
          <w:szCs w:val="28"/>
        </w:rPr>
        <w:fldChar w:fldCharType="separate"/>
      </w:r>
      <w:hyperlink w:anchor="_Toc508820909" w:history="1">
        <w:r w:rsidR="00345C0A" w:rsidRPr="00AA6E6A">
          <w:rPr>
            <w:rStyle w:val="af"/>
          </w:rPr>
          <w:t>Вступ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10" w:history="1">
        <w:r w:rsidR="00345C0A" w:rsidRPr="00AA6E6A">
          <w:rPr>
            <w:rStyle w:val="af"/>
          </w:rPr>
          <w:t>розділ 1.Обґрунтування необхідності розробки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_Toc508820910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4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1" w:history="1">
        <w:r w:rsidR="00345C0A" w:rsidRPr="00AA6E6A">
          <w:rPr>
            <w:rStyle w:val="af"/>
          </w:rPr>
          <w:t>1.1 Аналіз предметної області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_Toc508820911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4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2" w:history="1">
        <w:r w:rsidR="00345C0A" w:rsidRPr="00AA6E6A">
          <w:rPr>
            <w:rStyle w:val="af"/>
          </w:rPr>
          <w:t>1.2 Аналіз сучасного стану та перспективи розвитку програмного забезпечення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_Toc508820912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5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3" w:history="1">
        <w:r w:rsidR="00345C0A" w:rsidRPr="00AA6E6A">
          <w:rPr>
            <w:rStyle w:val="af"/>
          </w:rPr>
          <w:t>1.3 Аналіз існуючого програмного забезпечення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_Toc508820913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6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4" w:history="1">
        <w:r w:rsidR="00345C0A" w:rsidRPr="00AA6E6A">
          <w:rPr>
            <w:rStyle w:val="af"/>
          </w:rPr>
          <w:t>1.4 Постановка задачі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_Toc508820914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8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15" w:history="1">
        <w:r w:rsidR="00345C0A" w:rsidRPr="00AA6E6A">
          <w:rPr>
            <w:rStyle w:val="af"/>
          </w:rPr>
          <w:t>Розділ 2. Технічний проект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_Toc508820915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10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6" w:history="1">
        <w:r w:rsidR="00345C0A" w:rsidRPr="00AA6E6A">
          <w:rPr>
            <w:rStyle w:val="af"/>
          </w:rPr>
          <w:t>2.1 Інформаційна модель предметної області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_Toc508820916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10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7" w:history="1">
        <w:r w:rsidR="00345C0A" w:rsidRPr="00AA6E6A">
          <w:rPr>
            <w:rStyle w:val="af"/>
          </w:rPr>
          <w:t>2.2 Концептуальна модель предметної області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_Toc508820917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10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8" w:history="1">
        <w:r w:rsidR="00345C0A" w:rsidRPr="00AA6E6A">
          <w:rPr>
            <w:rStyle w:val="af"/>
          </w:rPr>
          <w:t>2.3 Моделювання даних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_Toc508820918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12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9" w:history="1">
        <w:r w:rsidR="00345C0A" w:rsidRPr="00AA6E6A">
          <w:rPr>
            <w:rStyle w:val="af"/>
          </w:rPr>
          <w:t>2.4 Представлення реалізації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_Toc508820919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16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20" w:history="1">
        <w:r w:rsidR="00345C0A" w:rsidRPr="00AA6E6A">
          <w:rPr>
            <w:rStyle w:val="af"/>
          </w:rPr>
          <w:t>Розділ 3. Робочий проект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_Toc508820920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17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1" w:history="1">
        <w:r w:rsidR="00345C0A" w:rsidRPr="00AA6E6A">
          <w:rPr>
            <w:rStyle w:val="af"/>
          </w:rPr>
          <w:t>3.1 Засоби розробки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_Toc508820921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17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2" w:history="1">
        <w:r w:rsidR="00345C0A" w:rsidRPr="00AA6E6A">
          <w:rPr>
            <w:rStyle w:val="af"/>
          </w:rPr>
          <w:t>3.2 Інтерфейс програмного забезпечення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_Toc508820922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18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3" w:history="1">
        <w:r w:rsidR="00345C0A" w:rsidRPr="00AA6E6A">
          <w:rPr>
            <w:rStyle w:val="af"/>
          </w:rPr>
          <w:t>3.3 Розробка документів на супроводження програмного забезпечення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_Toc508820923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20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26" w:history="1">
        <w:r w:rsidR="00345C0A" w:rsidRPr="00AA6E6A">
          <w:rPr>
            <w:rStyle w:val="af"/>
          </w:rPr>
          <w:t>Розділ 4. Тестування програмного забезпечення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_Toc508820926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25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7" w:history="1">
        <w:r w:rsidR="00345C0A" w:rsidRPr="00AA6E6A">
          <w:rPr>
            <w:rStyle w:val="af"/>
          </w:rPr>
          <w:t>4.1 Тестування адміністраторської частини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_Toc508820927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25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8" w:history="1">
        <w:r w:rsidR="00345C0A" w:rsidRPr="00AA6E6A">
          <w:rPr>
            <w:rStyle w:val="af"/>
          </w:rPr>
          <w:t>4.2Тестування клієнтської частини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_Toc508820928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25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9" w:history="1">
        <w:r w:rsidR="00345C0A" w:rsidRPr="00AA6E6A">
          <w:rPr>
            <w:rStyle w:val="af"/>
          </w:rPr>
          <w:t>4.3 Тестування користувацького інтерфейсу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_Toc508820929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26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30" w:history="1">
        <w:r w:rsidR="00345C0A" w:rsidRPr="00AA6E6A">
          <w:rPr>
            <w:rStyle w:val="af"/>
          </w:rPr>
          <w:t>4.4 Тестування роботи бази даних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_Toc508820930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27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31" w:history="1">
        <w:r w:rsidR="00345C0A" w:rsidRPr="00AA6E6A">
          <w:rPr>
            <w:rStyle w:val="af"/>
          </w:rPr>
          <w:t>Висновки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_Toc508820931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28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32" w:history="1">
        <w:r w:rsidR="00345C0A" w:rsidRPr="00AA6E6A">
          <w:rPr>
            <w:rStyle w:val="af"/>
          </w:rPr>
          <w:t>Перелікджерел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_Toc508820932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29</w:t>
        </w:r>
        <w:r w:rsidR="00C12BA8">
          <w:rPr>
            <w:webHidden/>
          </w:rPr>
          <w:fldChar w:fldCharType="end"/>
        </w:r>
      </w:hyperlink>
    </w:p>
    <w:p w:rsidR="00345C0A" w:rsidRDefault="00F253EE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33" w:history="1">
        <w:r w:rsidR="00345C0A" w:rsidRPr="00AA6E6A">
          <w:rPr>
            <w:rStyle w:val="af"/>
          </w:rPr>
          <w:t>додатки</w:t>
        </w:r>
        <w:r w:rsidR="00345C0A">
          <w:rPr>
            <w:webHidden/>
          </w:rPr>
          <w:tab/>
        </w:r>
        <w:r w:rsidR="00C12BA8"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_Toc508820933 \h </w:instrText>
        </w:r>
        <w:r w:rsidR="00C12BA8">
          <w:rPr>
            <w:webHidden/>
          </w:rPr>
        </w:r>
        <w:r w:rsidR="00C12BA8">
          <w:rPr>
            <w:webHidden/>
          </w:rPr>
          <w:fldChar w:fldCharType="separate"/>
        </w:r>
        <w:r w:rsidR="00345C0A">
          <w:rPr>
            <w:webHidden/>
          </w:rPr>
          <w:t>30</w:t>
        </w:r>
        <w:r w:rsidR="00C12BA8">
          <w:rPr>
            <w:webHidden/>
          </w:rPr>
          <w:fldChar w:fldCharType="end"/>
        </w:r>
      </w:hyperlink>
    </w:p>
    <w:p w:rsidR="00254E10" w:rsidRPr="003E560E" w:rsidRDefault="00C12BA8" w:rsidP="00AB34DB">
      <w:pPr>
        <w:pStyle w:val="1"/>
        <w:spacing w:line="360" w:lineRule="auto"/>
        <w:rPr>
          <w:b w:val="0"/>
          <w:bCs/>
          <w:iCs w:val="0"/>
          <w:noProof/>
          <w:szCs w:val="28"/>
        </w:rPr>
        <w:sectPr w:rsidR="00254E10" w:rsidRPr="003E560E" w:rsidSect="00B038D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567" w:right="567" w:bottom="568" w:left="1418" w:header="284" w:footer="0" w:gutter="0"/>
          <w:cols w:space="708"/>
          <w:docGrid w:linePitch="360"/>
        </w:sectPr>
      </w:pPr>
      <w:r w:rsidRPr="003E560E">
        <w:rPr>
          <w:noProof/>
          <w:szCs w:val="28"/>
        </w:rPr>
        <w:fldChar w:fldCharType="end"/>
      </w:r>
    </w:p>
    <w:p w:rsidR="00417C42" w:rsidRPr="003E560E" w:rsidRDefault="00417C42" w:rsidP="00AB34DB">
      <w:pPr>
        <w:pStyle w:val="1"/>
        <w:spacing w:line="360" w:lineRule="auto"/>
      </w:pPr>
      <w:bookmarkStart w:id="2" w:name="_Toc508820909"/>
      <w:bookmarkStart w:id="3" w:name="_Toc337471623"/>
      <w:r w:rsidRPr="003E560E">
        <w:lastRenderedPageBreak/>
        <w:t>Вступ</w:t>
      </w:r>
      <w:bookmarkEnd w:id="2"/>
    </w:p>
    <w:p w:rsidR="00CC2161" w:rsidRPr="003E560E" w:rsidRDefault="00CC2161" w:rsidP="00AB34DB">
      <w:bookmarkStart w:id="4" w:name="_GoBack"/>
      <w:r w:rsidRPr="003E560E">
        <w:t>Актуальність теми розробки</w:t>
      </w:r>
      <w:r w:rsidR="00A73DE9" w:rsidRPr="003E560E">
        <w:t>, в даний час дуже популярні заклади громадського харчування, і в таких закладах часто виникає проблем</w:t>
      </w:r>
      <w:r w:rsidR="002C75B0" w:rsidRPr="003E560E">
        <w:t>и з обслуговуванням. Дане тема було обрана для зручного, швидкого та ефективного обслуговування відвідувачів даних зак</w:t>
      </w:r>
      <w:r w:rsidR="00A76867" w:rsidRPr="003E560E">
        <w:t>лад</w:t>
      </w:r>
      <w:r w:rsidR="002C75B0" w:rsidRPr="003E560E">
        <w:t>ів.</w:t>
      </w:r>
      <w:r w:rsidR="00A57410" w:rsidRPr="003E560E">
        <w:t xml:space="preserve"> </w:t>
      </w:r>
    </w:p>
    <w:p w:rsidR="004752C0" w:rsidRPr="003E560E" w:rsidRDefault="007D6464" w:rsidP="00AB34DB">
      <w:r w:rsidRPr="003E560E">
        <w:t xml:space="preserve">Мета </w:t>
      </w:r>
      <w:r w:rsidR="0019595A" w:rsidRPr="003E560E">
        <w:t>комплексного курсового проекту розробк</w:t>
      </w:r>
      <w:r w:rsidR="00991D48" w:rsidRPr="003E560E">
        <w:t>а</w:t>
      </w:r>
      <w:r w:rsidR="004752C0" w:rsidRPr="003E560E">
        <w:t xml:space="preserve"> програмного продукту для автоматизації роботи</w:t>
      </w:r>
      <w:r w:rsidR="00002FAD" w:rsidRPr="003E560E">
        <w:t xml:space="preserve"> в закладах громадського харчування</w:t>
      </w:r>
      <w:r w:rsidR="004752C0" w:rsidRPr="003E560E">
        <w:t>.</w:t>
      </w:r>
    </w:p>
    <w:p w:rsidR="0087037D" w:rsidRPr="003E560E" w:rsidRDefault="0087037D" w:rsidP="00AB34DB">
      <w:r w:rsidRPr="003E560E">
        <w:t xml:space="preserve">Завдання </w:t>
      </w:r>
      <w:r w:rsidR="007D6464" w:rsidRPr="003E560E">
        <w:t xml:space="preserve">комплексного </w:t>
      </w:r>
      <w:r w:rsidRPr="003E560E">
        <w:t>курсово</w:t>
      </w:r>
      <w:r w:rsidR="00EF6CEA" w:rsidRPr="003E560E">
        <w:t>го проекту</w:t>
      </w:r>
      <w:r w:rsidR="00652F3C" w:rsidRPr="003E560E">
        <w:t xml:space="preserve"> є</w:t>
      </w:r>
      <w:r w:rsidR="00A57410" w:rsidRPr="003E560E">
        <w:t xml:space="preserve"> розробки програмного забезпечення для автоматизації заданої предметної області. </w:t>
      </w:r>
    </w:p>
    <w:p w:rsidR="00743142" w:rsidRPr="003E560E" w:rsidRDefault="00743142" w:rsidP="00AB34DB">
      <w:pPr>
        <w:rPr>
          <w:szCs w:val="28"/>
        </w:rPr>
      </w:pPr>
      <w:r w:rsidRPr="003E560E">
        <w:rPr>
          <w:szCs w:val="28"/>
        </w:rPr>
        <w:t xml:space="preserve">Об’єктом дослідження є </w:t>
      </w:r>
      <w:r w:rsidR="004752C0" w:rsidRPr="003E560E">
        <w:t>ресторанне господарство .</w:t>
      </w:r>
    </w:p>
    <w:p w:rsidR="008E0647" w:rsidRPr="003E560E" w:rsidRDefault="008E0647" w:rsidP="00AB34DB">
      <w:r w:rsidRPr="003E560E">
        <w:t>Предметом дослідження є методології та засоби реалізації функцій адміністратора та офіціанта. В залежності від рівня доступу, для офіціанта є доступ лише для обліку замовлення, для адміністратора є повний доступ по обліку замовлення, перегляду та обробки інформації про страви, розрахунку продукції .</w:t>
      </w:r>
    </w:p>
    <w:p w:rsidR="001477EC" w:rsidRPr="003E560E" w:rsidRDefault="00062514" w:rsidP="00AB34DB">
      <w:pPr>
        <w:rPr>
          <w:szCs w:val="28"/>
        </w:rPr>
      </w:pPr>
      <w:r w:rsidRPr="003E560E">
        <w:rPr>
          <w:szCs w:val="28"/>
        </w:rPr>
        <w:t>Практичне</w:t>
      </w:r>
      <w:r w:rsidR="00A57D41" w:rsidRPr="003E560E">
        <w:rPr>
          <w:szCs w:val="28"/>
        </w:rPr>
        <w:t xml:space="preserve"> значення отриманих результатів</w:t>
      </w:r>
      <w:r w:rsidR="00A17169" w:rsidRPr="003E560E">
        <w:rPr>
          <w:szCs w:val="28"/>
        </w:rPr>
        <w:t xml:space="preserve"> </w:t>
      </w:r>
      <w:r w:rsidR="001477EC" w:rsidRPr="003E560E">
        <w:rPr>
          <w:szCs w:val="28"/>
        </w:rPr>
        <w:t>можна застосувати в закладах громадського харчування, так як даний програмний продукт спрощує та автоматизує роботу в закладі.</w:t>
      </w:r>
    </w:p>
    <w:p w:rsidR="00062514" w:rsidRPr="003E560E" w:rsidRDefault="00062514" w:rsidP="00AB34DB">
      <w:pPr>
        <w:rPr>
          <w:color w:val="000000" w:themeColor="text1"/>
        </w:rPr>
      </w:pPr>
      <w:r w:rsidRPr="003E560E">
        <w:rPr>
          <w:szCs w:val="28"/>
        </w:rPr>
        <w:t>Використане програмне забезпечення</w:t>
      </w:r>
      <w:r w:rsidR="00EF6A64" w:rsidRPr="003E560E">
        <w:rPr>
          <w:szCs w:val="28"/>
        </w:rPr>
        <w:t>, буде розроблено</w:t>
      </w:r>
      <w:r w:rsidR="00A57D41" w:rsidRPr="003E560E">
        <w:rPr>
          <w:szCs w:val="28"/>
        </w:rPr>
        <w:t xml:space="preserve"> за допомогою</w:t>
      </w:r>
      <w:r w:rsidR="00EF6A64" w:rsidRPr="003E560E">
        <w:t xml:space="preserve"> середовище</w:t>
      </w:r>
      <w:r w:rsidR="00EF6A64" w:rsidRPr="003E560E">
        <w:rPr>
          <w:color w:val="000000" w:themeColor="text1"/>
        </w:rPr>
        <w:t xml:space="preserve"> RAD Studio XE7</w:t>
      </w:r>
      <w:r w:rsidR="006E3FD4" w:rsidRPr="003E560E">
        <w:rPr>
          <w:color w:val="000000" w:themeColor="text1"/>
        </w:rPr>
        <w:t xml:space="preserve"> Builder C++</w:t>
      </w:r>
      <w:r w:rsidR="00EF6A64" w:rsidRPr="003E560E">
        <w:t xml:space="preserve"> </w:t>
      </w:r>
      <w:r w:rsidR="00EF6A64" w:rsidRPr="003E560E">
        <w:rPr>
          <w:color w:val="000000"/>
          <w:szCs w:val="28"/>
        </w:rPr>
        <w:t>в зв’язку з його відповідним функціоналом для створення даного програмного забезпечення.</w:t>
      </w:r>
      <w:r w:rsidRPr="003E560E">
        <w:rPr>
          <w:szCs w:val="28"/>
        </w:rPr>
        <w:t xml:space="preserve"> </w:t>
      </w:r>
    </w:p>
    <w:bookmarkEnd w:id="3"/>
    <w:p w:rsidR="00A70104" w:rsidRPr="003E560E" w:rsidRDefault="00A70104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>У першому розділі представлено перед</w:t>
      </w:r>
      <w:r w:rsidR="000F6CCF" w:rsidRPr="003E560E">
        <w:rPr>
          <w:color w:val="1A1A1A"/>
          <w:szCs w:val="28"/>
          <w:shd w:val="clear" w:color="auto" w:fill="FFFFFF"/>
        </w:rPr>
        <w:t xml:space="preserve"> </w:t>
      </w:r>
      <w:r w:rsidRPr="003E560E">
        <w:rPr>
          <w:color w:val="1A1A1A"/>
          <w:szCs w:val="28"/>
          <w:shd w:val="clear" w:color="auto" w:fill="FFFFFF"/>
        </w:rPr>
        <w:t>проектне дослідження та проведення моделювання предметної області;</w:t>
      </w:r>
    </w:p>
    <w:p w:rsidR="00A70104" w:rsidRPr="003E560E" w:rsidRDefault="00A70104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>У другому розділі наведено обґрунтування вибору середовища та етапи розробки, надані інструкції програміста та користувача;</w:t>
      </w:r>
    </w:p>
    <w:p w:rsidR="00131612" w:rsidRPr="003E560E" w:rsidRDefault="00131612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>У третьому розділі наведено інструкцію програміста та користувача для корист</w:t>
      </w:r>
      <w:r w:rsidR="0075765B" w:rsidRPr="003E560E">
        <w:rPr>
          <w:color w:val="1A1A1A"/>
          <w:szCs w:val="28"/>
          <w:shd w:val="clear" w:color="auto" w:fill="FFFFFF"/>
        </w:rPr>
        <w:t xml:space="preserve">ування даним програмним </w:t>
      </w:r>
      <w:r w:rsidR="003E1CBD" w:rsidRPr="003E560E">
        <w:rPr>
          <w:color w:val="1A1A1A"/>
          <w:szCs w:val="28"/>
          <w:shd w:val="clear" w:color="auto" w:fill="FFFFFF"/>
        </w:rPr>
        <w:t>забезпечення</w:t>
      </w:r>
      <w:r w:rsidRPr="003E560E">
        <w:rPr>
          <w:color w:val="1A1A1A"/>
          <w:szCs w:val="28"/>
          <w:shd w:val="clear" w:color="auto" w:fill="FFFFFF"/>
        </w:rPr>
        <w:t>.</w:t>
      </w:r>
    </w:p>
    <w:p w:rsidR="00BC646B" w:rsidRPr="003E560E" w:rsidRDefault="00BC646B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 xml:space="preserve">У четвертому розділі проведено тестування програмного </w:t>
      </w:r>
      <w:r w:rsidR="009F32E3" w:rsidRPr="003E560E">
        <w:rPr>
          <w:color w:val="1A1A1A"/>
          <w:szCs w:val="28"/>
          <w:shd w:val="clear" w:color="auto" w:fill="FFFFFF"/>
        </w:rPr>
        <w:t>забезпечення</w:t>
      </w:r>
      <w:r w:rsidRPr="003E560E">
        <w:rPr>
          <w:color w:val="1A1A1A"/>
          <w:szCs w:val="28"/>
          <w:shd w:val="clear" w:color="auto" w:fill="FFFFFF"/>
        </w:rPr>
        <w:t>.</w:t>
      </w:r>
      <w:bookmarkEnd w:id="4"/>
    </w:p>
    <w:p w:rsidR="00C15ADA" w:rsidRPr="003E560E" w:rsidRDefault="00C15ADA" w:rsidP="00AB34DB">
      <w:pPr>
        <w:rPr>
          <w:szCs w:val="28"/>
        </w:rPr>
      </w:pPr>
    </w:p>
    <w:p w:rsidR="00C15ADA" w:rsidRPr="003E560E" w:rsidRDefault="00C15ADA" w:rsidP="00AB34DB">
      <w:pPr>
        <w:rPr>
          <w:szCs w:val="28"/>
        </w:rPr>
        <w:sectPr w:rsidR="00C15ADA" w:rsidRPr="003E560E" w:rsidSect="00B038D4">
          <w:footerReference w:type="default" r:id="rId15"/>
          <w:pgSz w:w="11906" w:h="16838"/>
          <w:pgMar w:top="567" w:right="567" w:bottom="568" w:left="1418" w:header="284" w:footer="0" w:gutter="0"/>
          <w:cols w:space="708"/>
          <w:docGrid w:linePitch="360"/>
        </w:sectPr>
      </w:pPr>
    </w:p>
    <w:p w:rsidR="00417C42" w:rsidRPr="003E560E" w:rsidRDefault="00BF0433" w:rsidP="00AB34DB">
      <w:pPr>
        <w:pStyle w:val="1"/>
        <w:spacing w:line="360" w:lineRule="auto"/>
      </w:pPr>
      <w:bookmarkStart w:id="5" w:name="_Toc508820910"/>
      <w:r w:rsidRPr="003E560E">
        <w:lastRenderedPageBreak/>
        <w:t xml:space="preserve">розділ </w:t>
      </w:r>
      <w:r w:rsidR="000B7E0D" w:rsidRPr="003E560E">
        <w:t>1</w:t>
      </w:r>
      <w:r w:rsidRPr="003E560E">
        <w:t>.</w:t>
      </w:r>
      <w:r w:rsidR="004B6D46" w:rsidRPr="003E560E">
        <w:t>Обґрунтування необхідності розробки</w:t>
      </w:r>
      <w:bookmarkEnd w:id="5"/>
    </w:p>
    <w:p w:rsidR="004B6D46" w:rsidRPr="003E560E" w:rsidRDefault="004B6D46" w:rsidP="00AB34DB">
      <w:pPr>
        <w:pStyle w:val="2"/>
      </w:pPr>
      <w:bookmarkStart w:id="6" w:name="_Toc508820911"/>
      <w:r w:rsidRPr="003E560E">
        <w:t xml:space="preserve">1.1 </w:t>
      </w:r>
      <w:r w:rsidR="00BF0433" w:rsidRPr="003E560E">
        <w:t>Аналіз</w:t>
      </w:r>
      <w:r w:rsidRPr="003E560E">
        <w:t xml:space="preserve"> предметної області</w:t>
      </w:r>
      <w:bookmarkEnd w:id="6"/>
    </w:p>
    <w:p w:rsidR="008A1CCC" w:rsidRPr="003E560E" w:rsidRDefault="008A1CCC" w:rsidP="00AB34DB">
      <w:r w:rsidRPr="003E560E">
        <w:t>Заклад громадського харчування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8A1CCC" w:rsidRPr="003E560E" w:rsidRDefault="008A1CCC" w:rsidP="00AB34DB">
      <w:pPr>
        <w:rPr>
          <w:shd w:val="clear" w:color="auto" w:fill="FFFFFF"/>
        </w:rPr>
      </w:pPr>
      <w:r w:rsidRPr="003E560E">
        <w:rPr>
          <w:shd w:val="clear" w:color="auto" w:fill="FFFFFF"/>
        </w:rPr>
        <w:t>Типи закладів громадського харчування: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ресторани;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бари;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кафе, кафетерії;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їдальні у навчальних закладах тощо;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закусочні;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буфети, магазини кулінарних виробів;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</w:pPr>
      <w:r w:rsidRPr="003E560E">
        <w:rPr>
          <w:shd w:val="clear" w:color="auto" w:fill="FFFFFF"/>
        </w:rPr>
        <w:t>фабрики-кухні, фабрики-заготівельні.</w:t>
      </w:r>
    </w:p>
    <w:p w:rsidR="008A1CCC" w:rsidRPr="003E560E" w:rsidRDefault="008A1CCC" w:rsidP="00AB34DB">
      <w:r w:rsidRPr="003E560E">
        <w:t>Ресторан – заклад громадського харчування, де подаються страви та напої.</w:t>
      </w:r>
    </w:p>
    <w:p w:rsidR="008A1CCC" w:rsidRPr="003E560E" w:rsidRDefault="008A1CCC" w:rsidP="00AB34DB">
      <w:r w:rsidRPr="003E560E">
        <w:t>Електронне меню – це інтерактивне меню, що реалізується за допомогою сенсорного дисплею, який розміщують біля столу або на столі, за яким сидить гість, або на робочих місцях офіціантів.</w:t>
      </w:r>
    </w:p>
    <w:p w:rsidR="008A1CCC" w:rsidRPr="003E560E" w:rsidRDefault="008A1CCC" w:rsidP="00AB34DB">
      <w:pPr>
        <w:sectPr w:rsidR="008A1CCC" w:rsidRPr="003E560E" w:rsidSect="005D6E73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568" w:right="567" w:bottom="2977" w:left="1418" w:header="143" w:footer="744" w:gutter="0"/>
          <w:cols w:space="708"/>
          <w:titlePg/>
          <w:docGrid w:linePitch="381"/>
        </w:sectPr>
      </w:pPr>
      <w:r w:rsidRPr="003E560E">
        <w:t xml:space="preserve">Однією із основних вимог сучасної індустрії ресторанного бізнесу є швидке і якісне обслуговування споживачів. Такі можливості реалізовані в системі інтерактивного електронного меню. 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"людський фактор" (помилки) під час приймання замовлення. Меню представлене у вигляді візуально дуже схожому на паперовий </w:t>
      </w:r>
    </w:p>
    <w:p w:rsidR="008A1CCC" w:rsidRPr="003E560E" w:rsidRDefault="008A1CCC" w:rsidP="00AB34DB">
      <w:pPr>
        <w:ind w:firstLine="0"/>
      </w:pPr>
      <w:r w:rsidRPr="003E560E">
        <w:lastRenderedPageBreak/>
        <w:t>прототип, що сприяє легкому сприйняттю інтерфейсу.</w:t>
      </w:r>
    </w:p>
    <w:p w:rsidR="008A1CCC" w:rsidRPr="003E560E" w:rsidRDefault="008A1CCC" w:rsidP="00AB34DB">
      <w:r w:rsidRPr="003E560E">
        <w:t>З цим програмним забезпеченням робота в сфері ресторанного господарства прискориться в багато раз.</w:t>
      </w:r>
    </w:p>
    <w:p w:rsidR="0000554D" w:rsidRPr="003E560E" w:rsidRDefault="004B6D46" w:rsidP="00AB34DB">
      <w:pPr>
        <w:pStyle w:val="2"/>
      </w:pPr>
      <w:bookmarkStart w:id="7" w:name="_Toc508820912"/>
      <w:r w:rsidRPr="003E560E">
        <w:t xml:space="preserve">1.2 </w:t>
      </w:r>
      <w:r w:rsidR="0000554D" w:rsidRPr="003E560E">
        <w:t>Аналіз сучасного стану та перспективи розвитку програмного забезпечення</w:t>
      </w:r>
      <w:bookmarkEnd w:id="7"/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конкурентоспроможного, високоякісного, здатного максимально задовольнити потреби споживачів ресторанного господарства, забезпечити на цій основі комплексний розвиток галузі.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Електронне меню – це ресторанне меню 21-го століття. Меню, яке дозволить відмовитися від звичних паперових меню і дасть гостям закладу відчути себе комфортно у виборі страв і при оформленні замовлення.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Статистика по закладах, що ввели дану інновацію показує, що результатом покращення якості обслуговування клієнтів за допомогою електронного меню, стане: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оборот закладів збільшується, аж до 40%;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збільшення пропускної здатності закладу в прайм-тайм на 20-25 %;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зменшення помилок, пов’язаних з прийомом замовлень і випискою рахунків;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зменшення витрат на обслуговуючий персонал;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збільшення середньої суми чека на 15 % (за рахунок стимулювання імпульсивних замовлень);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зменшення часу очікування на прийом і обробку замовлень на 21 %;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скорочення часу очікування на прийом повторного замовлення на 15 %;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істотне збільшення кількості клієнтів (за рахунок підвищення популярності та впізнаваності);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lastRenderedPageBreak/>
        <w:t>виняток витрат, пов’язаних з людським фактором;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можливість обслуговування іноземних клієнтів (багатомовна підтримка);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відсутність тимчасових і фінансових витрат на внесення змін в меню 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швидка окупність системи електронного меню (3-6 місяців).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rPr>
          <w:shd w:val="clear" w:color="auto" w:fill="FFFFFF"/>
        </w:rPr>
        <w:t xml:space="preserve">Було проведено порівняння доходу закладу при використанні старого та нового зразку меню за роки їх використання (рис. </w:t>
      </w:r>
      <w:r w:rsidR="003B1B3B" w:rsidRPr="003E560E">
        <w:rPr>
          <w:shd w:val="clear" w:color="auto" w:fill="FFFFFF"/>
        </w:rPr>
        <w:t>1.</w:t>
      </w:r>
      <w:r w:rsidRPr="003E560E">
        <w:rPr>
          <w:shd w:val="clear" w:color="auto" w:fill="FFFFFF"/>
        </w:rPr>
        <w:t>1).</w:t>
      </w:r>
    </w:p>
    <w:p w:rsidR="00517E23" w:rsidRPr="003E560E" w:rsidRDefault="00517E23" w:rsidP="00AB34DB">
      <w:pPr>
        <w:pStyle w:val="af8"/>
        <w:rPr>
          <w:color w:val="333333"/>
          <w:sz w:val="24"/>
        </w:rPr>
      </w:pPr>
      <w:r w:rsidRPr="003E560E">
        <w:rPr>
          <w:i/>
          <w:iCs/>
          <w:color w:val="000000"/>
          <w:sz w:val="20"/>
          <w:szCs w:val="20"/>
        </w:rPr>
        <w:t> </w:t>
      </w:r>
      <w:r w:rsidRPr="003E560E">
        <w:rPr>
          <w:noProof/>
          <w:lang w:val="ru-RU"/>
        </w:rPr>
        <w:drawing>
          <wp:inline distT="0" distB="0" distL="0" distR="0">
            <wp:extent cx="6254811" cy="2402006"/>
            <wp:effectExtent l="19050" t="0" r="0" b="0"/>
            <wp:docPr id="9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30" cy="240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23" w:rsidRPr="003E560E" w:rsidRDefault="00517E23" w:rsidP="00AB34DB">
      <w:pPr>
        <w:ind w:firstLine="0"/>
        <w:jc w:val="center"/>
        <w:rPr>
          <w:shd w:val="clear" w:color="auto" w:fill="FFFFFF"/>
        </w:rPr>
      </w:pPr>
      <w:r w:rsidRPr="003E560E">
        <w:t xml:space="preserve">Рисунок </w:t>
      </w:r>
      <w:r w:rsidR="003B1B3B" w:rsidRPr="003E560E">
        <w:t>1.</w:t>
      </w:r>
      <w:r w:rsidRPr="003E560E">
        <w:t xml:space="preserve">1 – Рівень доходу закладу </w:t>
      </w:r>
      <w:r w:rsidRPr="003E560E">
        <w:rPr>
          <w:shd w:val="clear" w:color="auto" w:fill="FFFFFF"/>
        </w:rPr>
        <w:t>при використанні електронного меню та меню паперового</w:t>
      </w:r>
    </w:p>
    <w:p w:rsidR="00517E23" w:rsidRPr="003E560E" w:rsidRDefault="00517E23" w:rsidP="00AB34DB">
      <w:pPr>
        <w:rPr>
          <w:shd w:val="clear" w:color="auto" w:fill="FFFFFF"/>
        </w:rPr>
      </w:pPr>
      <w:r w:rsidRPr="003E560E">
        <w:rPr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517E23" w:rsidRPr="003E560E" w:rsidRDefault="00517E23" w:rsidP="00AB34DB">
      <w:r w:rsidRPr="003E560E">
        <w:rPr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BF0433" w:rsidRPr="003E560E" w:rsidRDefault="00BF0433" w:rsidP="00AB34DB">
      <w:pPr>
        <w:pStyle w:val="2"/>
      </w:pPr>
      <w:bookmarkStart w:id="8" w:name="_Toc508820913"/>
      <w:r w:rsidRPr="003E560E">
        <w:t>1.3 Аналіз існуючого програмного забезпечення</w:t>
      </w:r>
      <w:bookmarkEnd w:id="8"/>
    </w:p>
    <w:p w:rsidR="002D15B7" w:rsidRPr="003E560E" w:rsidRDefault="002D15B7" w:rsidP="00AB34DB">
      <w:r w:rsidRPr="003E560E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2D15B7" w:rsidRPr="003E560E" w:rsidRDefault="002D15B7" w:rsidP="00AB34DB">
      <w:r w:rsidRPr="003E560E">
        <w:t xml:space="preserve">Перший аналог «Quick Resto» – це системи для залучення гостей, інструментів обліку та аналітики для збільшення прибутку, а також універсальна </w:t>
      </w:r>
      <w:r w:rsidRPr="003E560E">
        <w:lastRenderedPageBreak/>
        <w:t>POS-система для обслуговування відвідувачів. За допомогою неї можна контролювати роботу і спостерігати за ростом бізнесу.</w:t>
      </w:r>
    </w:p>
    <w:p w:rsidR="002D15B7" w:rsidRPr="003E560E" w:rsidRDefault="002D15B7" w:rsidP="00AB34DB">
      <w:r w:rsidRPr="003E560E">
        <w:t xml:space="preserve">Інтерфейс програмного забезпечення зображено на рисунку </w:t>
      </w:r>
      <w:r w:rsidR="003B1B3B" w:rsidRPr="003E560E">
        <w:t>1.</w:t>
      </w:r>
      <w:r w:rsidRPr="003E560E">
        <w:t>2.</w:t>
      </w:r>
    </w:p>
    <w:p w:rsidR="002D15B7" w:rsidRPr="003E560E" w:rsidRDefault="002D15B7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6070208" cy="3575714"/>
            <wp:effectExtent l="19050" t="0" r="6742" b="0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091" cy="35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5B7" w:rsidRPr="003E560E" w:rsidRDefault="002D15B7" w:rsidP="00AB34DB">
      <w:pPr>
        <w:ind w:firstLine="0"/>
        <w:jc w:val="center"/>
      </w:pPr>
      <w:r w:rsidRPr="003E560E">
        <w:t xml:space="preserve">Рисунок </w:t>
      </w:r>
      <w:r w:rsidR="003B1B3B" w:rsidRPr="003E560E">
        <w:t>1.</w:t>
      </w:r>
      <w:r w:rsidRPr="003E560E">
        <w:t>2 – Інтерфейс ПЗ «Quick Resto»</w:t>
      </w:r>
    </w:p>
    <w:p w:rsidR="002D15B7" w:rsidRPr="003E560E" w:rsidRDefault="002D15B7" w:rsidP="00AB34DB">
      <w:r w:rsidRPr="003E560E"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2D15B7" w:rsidRPr="003E560E" w:rsidRDefault="002D15B7" w:rsidP="00AB34DB">
      <w:r w:rsidRPr="003E560E">
        <w:t>Другий аналог «Ultra Ресторан» – це програма для ресторанів, яка впорядкує облік і дозволить істотно поліпшити систему обслуговування клієнтів.</w:t>
      </w:r>
    </w:p>
    <w:p w:rsidR="002D15B7" w:rsidRPr="003E560E" w:rsidRDefault="002D15B7" w:rsidP="00AB34DB">
      <w:r w:rsidRPr="003E560E">
        <w:t xml:space="preserve">Інтерфейс програмного забезпечення зображено на рисунку </w:t>
      </w:r>
      <w:r w:rsidR="00E842D0">
        <w:t>1.</w:t>
      </w:r>
      <w:r w:rsidRPr="003E560E">
        <w:t>3.</w:t>
      </w:r>
    </w:p>
    <w:p w:rsidR="002D15B7" w:rsidRPr="003E560E" w:rsidRDefault="002D15B7" w:rsidP="00AB34DB">
      <w:pPr>
        <w:ind w:firstLine="0"/>
        <w:jc w:val="center"/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4882155" cy="3684896"/>
            <wp:effectExtent l="19050" t="0" r="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95" cy="369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5B7" w:rsidRPr="003E560E" w:rsidRDefault="002D15B7" w:rsidP="00AB34DB">
      <w:pPr>
        <w:ind w:firstLine="0"/>
        <w:jc w:val="center"/>
      </w:pPr>
      <w:r w:rsidRPr="003E560E">
        <w:t xml:space="preserve">Рисунок </w:t>
      </w:r>
      <w:r w:rsidR="003B1B3B" w:rsidRPr="003E560E">
        <w:t>1.</w:t>
      </w:r>
      <w:r w:rsidRPr="003E560E">
        <w:t>3 – Інтерфейс ПЗ «Ultra Ресторан»</w:t>
      </w:r>
    </w:p>
    <w:p w:rsidR="0071180A" w:rsidRPr="003E560E" w:rsidRDefault="0071180A" w:rsidP="00AB34DB">
      <w:r w:rsidRPr="003E560E">
        <w:t xml:space="preserve">Дане програмне забезпечення має можливості: захист від зловживання з боку персоналу, доступ до інформації в залежності від рівня доступу, </w:t>
      </w:r>
      <w:r w:rsidR="00433FAA" w:rsidRPr="003E560E">
        <w:t xml:space="preserve">внесення нововведених пунктів за декілька натискань, автоматизація тарифікації часу перебування клієнта, структурування бази клієнтів </w:t>
      </w:r>
      <w:r w:rsidR="00822AC2" w:rsidRPr="003E560E">
        <w:t>і активне застосування дисконтних програм</w:t>
      </w:r>
      <w:r w:rsidR="006D476D" w:rsidRPr="003E560E">
        <w:t xml:space="preserve">, постійний доступ до максимально повної інформації щодо тарних і фінансових </w:t>
      </w:r>
      <w:r w:rsidR="00176EBB" w:rsidRPr="003E560E">
        <w:t>запасів.</w:t>
      </w:r>
    </w:p>
    <w:p w:rsidR="004B6D46" w:rsidRPr="003E560E" w:rsidRDefault="00BF0433" w:rsidP="00AB34DB">
      <w:pPr>
        <w:pStyle w:val="2"/>
      </w:pPr>
      <w:bookmarkStart w:id="9" w:name="_Toc508820914"/>
      <w:r w:rsidRPr="003E560E">
        <w:t xml:space="preserve">1.4 </w:t>
      </w:r>
      <w:r w:rsidR="004B6D46" w:rsidRPr="003E560E">
        <w:t>Постановка задачі</w:t>
      </w:r>
      <w:bookmarkEnd w:id="9"/>
    </w:p>
    <w:p w:rsidR="00BD3DC1" w:rsidRPr="003E560E" w:rsidRDefault="006936DC" w:rsidP="00AB34DB">
      <w:r w:rsidRPr="003E560E">
        <w:t>Завданням комплексного курсового проекту</w:t>
      </w:r>
      <w:r w:rsidR="00BD3DC1" w:rsidRPr="003E560E">
        <w:t xml:space="preserve"> є створити</w:t>
      </w:r>
      <w:r w:rsidR="007C1CB7" w:rsidRPr="003E560E">
        <w:t xml:space="preserve"> програмне забезпечення «Електронне меню»</w:t>
      </w:r>
      <w:r w:rsidR="00BD3DC1" w:rsidRPr="003E560E">
        <w:t xml:space="preserve"> для обліку страв, інгредієнтів, напоїв, замовлень, цінових характеристик, розрахунку вартості замовлень, виведення меню в електронному вигляді, замовлення</w:t>
      </w:r>
      <w:r w:rsidR="0050212E" w:rsidRPr="003E560E">
        <w:t>,</w:t>
      </w:r>
      <w:r w:rsidR="00BD3DC1" w:rsidRPr="003E560E">
        <w:t xml:space="preserve"> страви і т.д. Звернути увагу, що кількість інгредієнта вимірюється в різних одиницях виміру (штуки, грами і т.п.).</w:t>
      </w:r>
    </w:p>
    <w:p w:rsidR="00BD3DC1" w:rsidRPr="003E560E" w:rsidRDefault="00BD3DC1" w:rsidP="00AB34DB">
      <w:r w:rsidRPr="003E560E">
        <w:t>Дана система повинна мати можливості:</w:t>
      </w:r>
    </w:p>
    <w:p w:rsidR="00FC48BE" w:rsidRPr="003E560E" w:rsidRDefault="00FC48BE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>обробка даних в залежності від рівня доступу;</w:t>
      </w:r>
    </w:p>
    <w:p w:rsidR="00BD3DC1" w:rsidRPr="003E560E" w:rsidRDefault="00BD3DC1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 xml:space="preserve">пошук інформації </w:t>
      </w:r>
      <w:r w:rsidR="00294813" w:rsidRPr="003E560E">
        <w:t>за ключем</w:t>
      </w:r>
      <w:r w:rsidRPr="003E560E">
        <w:t>;</w:t>
      </w:r>
    </w:p>
    <w:p w:rsidR="00BD3DC1" w:rsidRPr="003E560E" w:rsidRDefault="00BD3DC1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 xml:space="preserve">розрахунок </w:t>
      </w:r>
      <w:r w:rsidR="00DD6045" w:rsidRPr="003E560E">
        <w:t>вартості замовлення</w:t>
      </w:r>
      <w:r w:rsidRPr="003E560E">
        <w:t>;</w:t>
      </w:r>
    </w:p>
    <w:p w:rsidR="003F4B87" w:rsidRPr="003E560E" w:rsidRDefault="003F4B87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lastRenderedPageBreak/>
        <w:t>перегляд та оформлення замовлення в електронному вигляді</w:t>
      </w:r>
      <w:r w:rsidR="00A000D6" w:rsidRPr="003E560E">
        <w:t>;</w:t>
      </w:r>
    </w:p>
    <w:p w:rsidR="00A000D6" w:rsidRPr="003E560E" w:rsidRDefault="00A000D6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>створення рахунку</w:t>
      </w:r>
      <w:r w:rsidR="0023469A" w:rsidRPr="003E560E">
        <w:t>.</w:t>
      </w:r>
    </w:p>
    <w:p w:rsidR="00BD3DC1" w:rsidRPr="003E560E" w:rsidRDefault="00BD3DC1" w:rsidP="00AB34DB">
      <w:r w:rsidRPr="003E560E">
        <w:t xml:space="preserve">Програмний продукт повинен мати простий та зручний, інтуїтивно-зрозумілий інтерфейс користувача. </w:t>
      </w:r>
    </w:p>
    <w:p w:rsidR="007F2B92" w:rsidRPr="003E560E" w:rsidRDefault="007F2B92" w:rsidP="00AB34DB">
      <w:pPr>
        <w:rPr>
          <w:szCs w:val="28"/>
        </w:rPr>
      </w:pPr>
      <w:r w:rsidRPr="003E560E">
        <w:rPr>
          <w:szCs w:val="28"/>
        </w:rPr>
        <w:t>Вхідні дані:</w:t>
      </w:r>
    </w:p>
    <w:p w:rsidR="007F2B92" w:rsidRPr="003E560E" w:rsidRDefault="007F2B92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інформація про страви</w:t>
      </w:r>
      <w:r w:rsidR="00793373" w:rsidRPr="003E560E">
        <w:rPr>
          <w:color w:val="000000"/>
          <w:szCs w:val="28"/>
        </w:rPr>
        <w:t xml:space="preserve"> та напої</w:t>
      </w:r>
      <w:r w:rsidRPr="003E560E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7F2B92" w:rsidRPr="003E560E" w:rsidRDefault="007F2B92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інформація про склад страви: назва інгредієнту, собівартість, одиниця виміру, наявність, похибка;</w:t>
      </w:r>
    </w:p>
    <w:p w:rsidR="007F2B92" w:rsidRPr="003E560E" w:rsidRDefault="007F2B92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szCs w:val="28"/>
        </w:rPr>
      </w:pPr>
      <w:r w:rsidRPr="003E560E">
        <w:rPr>
          <w:color w:val="000000"/>
          <w:szCs w:val="28"/>
        </w:rPr>
        <w:t>інформація про замовлення: дата замовлення, прізвище та ініціали офіціанта, номер стола, оплата замовлення.</w:t>
      </w:r>
    </w:p>
    <w:p w:rsidR="007F2B92" w:rsidRPr="003E560E" w:rsidRDefault="007F2B92" w:rsidP="00AB34DB">
      <w:pPr>
        <w:pStyle w:val="af2"/>
        <w:tabs>
          <w:tab w:val="left" w:pos="993"/>
        </w:tabs>
        <w:ind w:left="0"/>
        <w:rPr>
          <w:szCs w:val="28"/>
        </w:rPr>
      </w:pPr>
      <w:r w:rsidRPr="003E560E">
        <w:rPr>
          <w:szCs w:val="28"/>
        </w:rPr>
        <w:t>Вихідні дані: інформація про збір ст</w:t>
      </w:r>
      <w:r w:rsidR="006B2D58" w:rsidRPr="003E560E">
        <w:rPr>
          <w:szCs w:val="28"/>
        </w:rPr>
        <w:t>рави, рахунок відвідувача (чек)</w:t>
      </w:r>
      <w:r w:rsidRPr="003E560E">
        <w:rPr>
          <w:szCs w:val="28"/>
        </w:rPr>
        <w:t>.</w:t>
      </w:r>
    </w:p>
    <w:p w:rsidR="003F4190" w:rsidRPr="003E560E" w:rsidRDefault="003F4190" w:rsidP="00AB34DB">
      <w:pPr>
        <w:rPr>
          <w:szCs w:val="28"/>
        </w:rPr>
      </w:pPr>
      <w:r w:rsidRPr="003E560E">
        <w:rPr>
          <w:szCs w:val="28"/>
        </w:rPr>
        <w:t>Функціональна специфікація: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b/>
          <w:szCs w:val="28"/>
        </w:rPr>
      </w:pPr>
      <w:r w:rsidRPr="003E560E">
        <w:rPr>
          <w:szCs w:val="28"/>
        </w:rPr>
        <w:t>доступ до інформації в залежності від рівня доступу до системи;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b/>
          <w:szCs w:val="28"/>
        </w:rPr>
      </w:pPr>
      <w:r w:rsidRPr="003E560E">
        <w:rPr>
          <w:szCs w:val="28"/>
        </w:rPr>
        <w:t>пошук інформації по ключу;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E560E">
        <w:rPr>
          <w:szCs w:val="28"/>
        </w:rPr>
        <w:t>формування вихідних даних;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jc w:val="left"/>
      </w:pPr>
      <w:r w:rsidRPr="003E560E">
        <w:rPr>
          <w:szCs w:val="28"/>
        </w:rPr>
        <w:t>розрахунок</w:t>
      </w:r>
      <w:r w:rsidRPr="003E560E">
        <w:t xml:space="preserve"> </w:t>
      </w:r>
      <w:r w:rsidR="00CA58C5" w:rsidRPr="003E560E">
        <w:t xml:space="preserve">ціни оплати за </w:t>
      </w:r>
      <w:r w:rsidR="00B30656" w:rsidRPr="003E560E">
        <w:t>замовлення</w:t>
      </w:r>
      <w:r w:rsidRPr="003E560E">
        <w:t>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E560E">
        <w:rPr>
          <w:szCs w:val="28"/>
        </w:rPr>
        <w:t>реплікація бази даних.</w:t>
      </w:r>
    </w:p>
    <w:p w:rsidR="00BD3DC1" w:rsidRPr="003E560E" w:rsidRDefault="00BD3DC1" w:rsidP="00AB34DB">
      <w:r w:rsidRPr="003E560E">
        <w:t>Розроблена специфікація вимог описує необхідні вхідні дані, які мають бути введені, та вихідні дані для виводу відповідної інформації.</w:t>
      </w:r>
    </w:p>
    <w:p w:rsidR="00B32879" w:rsidRPr="003E560E" w:rsidRDefault="00B32879" w:rsidP="00AB34DB">
      <w:pPr>
        <w:rPr>
          <w:color w:val="000000"/>
        </w:rPr>
      </w:pPr>
      <w:r w:rsidRPr="003E560E">
        <w:rPr>
          <w:color w:val="000000"/>
        </w:rPr>
        <w:t>Специфікація користувача: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навички роботи з Windows-додатком;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знання роботи в сфері ді</w:t>
      </w:r>
      <w:r w:rsidR="00D04A89" w:rsidRPr="003E560E">
        <w:rPr>
          <w:color w:val="000000"/>
        </w:rPr>
        <w:t>яльності адміністратора та офіці</w:t>
      </w:r>
      <w:r w:rsidRPr="003E560E">
        <w:rPr>
          <w:color w:val="000000"/>
        </w:rPr>
        <w:t>анта.</w:t>
      </w:r>
    </w:p>
    <w:p w:rsidR="00B32879" w:rsidRPr="003E560E" w:rsidRDefault="00B32879" w:rsidP="00AB34DB">
      <w:pPr>
        <w:rPr>
          <w:color w:val="000000"/>
        </w:rPr>
      </w:pPr>
      <w:r w:rsidRPr="003E560E">
        <w:rPr>
          <w:color w:val="000000"/>
        </w:rPr>
        <w:t>Системна специфікація: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операційна система (ОС) Windows 7 та вище на якій програма може працювати;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пакет Microsoft Office Access для підтримки бази даних;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процесор (CPU) з частотою 1.8 Ггц та вище;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оперативно запам’ятовуючий пристрій (ОЗП) на 512 мб та вище;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вільне місце на жорсткому диску в межах 200 мб.</w:t>
      </w:r>
    </w:p>
    <w:p w:rsidR="004B6D46" w:rsidRPr="003E560E" w:rsidRDefault="008A0137" w:rsidP="00AB34DB">
      <w:pPr>
        <w:pStyle w:val="1"/>
        <w:spacing w:line="360" w:lineRule="auto"/>
      </w:pPr>
      <w:r w:rsidRPr="003E560E">
        <w:br w:type="page"/>
      </w:r>
      <w:bookmarkStart w:id="10" w:name="_Toc508820915"/>
      <w:r w:rsidR="00AE6E3F" w:rsidRPr="003E560E">
        <w:lastRenderedPageBreak/>
        <w:t xml:space="preserve">Розділ </w:t>
      </w:r>
      <w:r w:rsidR="006F4646" w:rsidRPr="003E560E">
        <w:t>2</w:t>
      </w:r>
      <w:r w:rsidR="00AE6E3F" w:rsidRPr="003E560E">
        <w:t>.</w:t>
      </w:r>
      <w:r w:rsidR="004B6D46" w:rsidRPr="003E560E">
        <w:t xml:space="preserve"> Технічний проект</w:t>
      </w:r>
      <w:bookmarkEnd w:id="10"/>
    </w:p>
    <w:p w:rsidR="00B47357" w:rsidRPr="003E560E" w:rsidRDefault="006F4646" w:rsidP="00AB34DB">
      <w:pPr>
        <w:pStyle w:val="2"/>
      </w:pPr>
      <w:bookmarkStart w:id="11" w:name="_Toc508820916"/>
      <w:r w:rsidRPr="003E560E">
        <w:t>2</w:t>
      </w:r>
      <w:r w:rsidR="004B6D46" w:rsidRPr="003E560E">
        <w:t>.1</w:t>
      </w:r>
      <w:r w:rsidR="00B47357" w:rsidRPr="003E560E">
        <w:t xml:space="preserve"> Інформаційна модель предметної області</w:t>
      </w:r>
      <w:bookmarkEnd w:id="11"/>
    </w:p>
    <w:p w:rsidR="00FA7718" w:rsidRPr="003E560E" w:rsidRDefault="00D3108A" w:rsidP="00AB34DB">
      <w:pPr>
        <w:rPr>
          <w:color w:val="000000" w:themeColor="text1"/>
          <w:szCs w:val="28"/>
        </w:rPr>
      </w:pPr>
      <w:r w:rsidRPr="003E560E">
        <w:rPr>
          <w:color w:val="000000" w:themeColor="text1"/>
          <w:szCs w:val="28"/>
        </w:rPr>
        <w:t xml:space="preserve">Алгоритм роботи програмного забезпечення зображено на рисунку </w:t>
      </w:r>
      <w:r w:rsidR="003B1B3B" w:rsidRPr="003E560E">
        <w:rPr>
          <w:color w:val="000000" w:themeColor="text1"/>
          <w:szCs w:val="28"/>
        </w:rPr>
        <w:t>2.1</w:t>
      </w:r>
      <w:r w:rsidRPr="003E560E">
        <w:rPr>
          <w:color w:val="000000" w:themeColor="text1"/>
          <w:szCs w:val="28"/>
        </w:rPr>
        <w:t>.</w:t>
      </w:r>
    </w:p>
    <w:p w:rsidR="006A7FD4" w:rsidRPr="003E560E" w:rsidRDefault="00F253EE" w:rsidP="00AB34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pict>
          <v:group id="_x0000_s1066" style="position:absolute;left:0;text-align:left;margin-left:-5.3pt;margin-top:.25pt;width:501.85pt;height:181.6pt;z-index:251661312" coordorigin="607,1033" coordsize="10037,363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7" type="#_x0000_t32" style="position:absolute;left:2091;top:4084;width:1574;height:0" o:connectortype="straight">
              <v:stroke endarrow="block"/>
            </v:shape>
            <v:group id="_x0000_s1068" style="position:absolute;left:607;top:1033;width:10037;height:3632" coordorigin="753,1484" coordsize="10037,3632">
              <v:rect id="_x0000_s1069" style="position:absolute;left:753;top:4118;width:1484;height:739">
                <v:textbox style="mso-next-textbox:#_x0000_s1069">
                  <w:txbxContent>
                    <w:p w:rsidR="00F253EE" w:rsidRPr="00985913" w:rsidRDefault="00F253EE" w:rsidP="003E672B">
                      <w:pPr>
                        <w:pStyle w:val="af9"/>
                      </w:pPr>
                      <w:r>
                        <w:t>Вхідна інформація</w:t>
                      </w:r>
                    </w:p>
                  </w:txbxContent>
                </v:textbox>
              </v:rect>
              <v:rect id="_x0000_s1070" style="position:absolute;left:3557;top:1484;width:2837;height:859">
                <v:textbox style="mso-next-textbox:#_x0000_s1070">
                  <w:txbxContent>
                    <w:p w:rsidR="00F253EE" w:rsidRPr="007455C7" w:rsidRDefault="00F253EE" w:rsidP="003E672B">
                      <w:pPr>
                        <w:pStyle w:val="af9"/>
                      </w:pPr>
                      <w:r>
                        <w:t>Інтерфейс програмного забезпечення</w:t>
                      </w:r>
                    </w:p>
                  </w:txbxContent>
                </v:textbox>
              </v:rect>
              <v:rect id="_x0000_s1071" style="position:absolute;left:9071;top:3998;width:1719;height:859">
                <v:textbox style="mso-next-textbox:#_x0000_s1071">
                  <w:txbxContent>
                    <w:p w:rsidR="00F253EE" w:rsidRPr="00B14535" w:rsidRDefault="00F253EE" w:rsidP="003E672B">
                      <w:pPr>
                        <w:pStyle w:val="af9"/>
                      </w:pPr>
                      <w:r>
                        <w:t>Сервер бази даних</w:t>
                      </w:r>
                    </w:p>
                  </w:txbxContent>
                </v:textbox>
              </v:rect>
              <v:rect id="_x0000_s1072" style="position:absolute;left:8230;top:1484;width:1743;height:859">
                <v:textbox style="mso-next-textbox:#_x0000_s1072">
                  <w:txbxContent>
                    <w:p w:rsidR="00F253EE" w:rsidRPr="00985913" w:rsidRDefault="00F253EE" w:rsidP="003E672B">
                      <w:pPr>
                        <w:pStyle w:val="af9"/>
                      </w:pPr>
                      <w:r>
                        <w:t>Вихідна інформація</w:t>
                      </w:r>
                    </w:p>
                  </w:txbxContent>
                </v:textbox>
              </v:rect>
              <v:rect id="_x0000_s1073" style="position:absolute;left:3811;top:4019;width:2321;height:838">
                <v:textbox style="mso-next-textbox:#_x0000_s1073">
                  <w:txbxContent>
                    <w:p w:rsidR="00F253EE" w:rsidRPr="006D11F8" w:rsidRDefault="00F253EE" w:rsidP="003E672B">
                      <w:pPr>
                        <w:pStyle w:val="af9"/>
                      </w:pPr>
                      <w:r>
                        <w:t>Системи управління бази даних</w:t>
                      </w:r>
                    </w:p>
                  </w:txbxContent>
                </v:textbox>
              </v:rect>
              <v:shape id="_x0000_s1074" type="#_x0000_t32" style="position:absolute;left:6132;top:4707;width:2938;height:1;flip:x" o:connectortype="straight">
                <v:stroke endarrow="block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6601;top:4665;width:1928;height:451" filled="f" stroked="f">
                <v:textbox style="mso-next-textbox:#_x0000_s1075">
                  <w:txbxContent>
                    <w:p w:rsidR="00F253EE" w:rsidRPr="00403185" w:rsidRDefault="00F253EE" w:rsidP="003E672B">
                      <w:pPr>
                        <w:pStyle w:val="af9"/>
                      </w:pPr>
                      <w:r>
                        <w:t>Дані бази даних</w:t>
                      </w:r>
                    </w:p>
                  </w:txbxContent>
                </v:textbox>
              </v:shape>
              <v:shape id="_x0000_s1076" type="#_x0000_t32" style="position:absolute;left:6132;top:4234;width:2938;height:0" o:connectortype="straight">
                <v:stroke endarrow="block"/>
              </v:shape>
              <v:shape id="_x0000_s1077" type="#_x0000_t202" style="position:absolute;left:6132;top:3893;width:3065;height:341" filled="f" stroked="f">
                <v:textbox style="mso-next-textbox:#_x0000_s1077">
                  <w:txbxContent>
                    <w:p w:rsidR="00F253EE" w:rsidRPr="008D2453" w:rsidRDefault="00F253EE" w:rsidP="003E672B">
                      <w:pPr>
                        <w:pStyle w:val="af9"/>
                      </w:pPr>
                      <w:r>
                        <w:t>Запит на отримання даних</w:t>
                      </w:r>
                    </w:p>
                  </w:txbxContent>
                </v:textbox>
              </v:shape>
              <v:shape id="_x0000_s1078" type="#_x0000_t202" style="position:absolute;left:2252;top:3893;width:1849;height:861" filled="f" stroked="f">
                <v:textbox style="mso-next-textbox:#_x0000_s1078">
                  <w:txbxContent>
                    <w:p w:rsidR="00F253EE" w:rsidRDefault="00F253EE" w:rsidP="003E672B">
                      <w:pPr>
                        <w:pStyle w:val="af9"/>
                      </w:pPr>
                      <w:r>
                        <w:t xml:space="preserve">Передача </w:t>
                      </w:r>
                    </w:p>
                    <w:p w:rsidR="00F253EE" w:rsidRPr="00173567" w:rsidRDefault="00F253EE" w:rsidP="003E672B">
                      <w:pPr>
                        <w:pStyle w:val="af9"/>
                      </w:pPr>
                      <w:r>
                        <w:t>нових даних</w:t>
                      </w:r>
                    </w:p>
                  </w:txbxContent>
                </v:textbox>
              </v:shape>
              <v:shape id="_x0000_s1079" type="#_x0000_t32" style="position:absolute;left:5469;top:2343;width:0;height:1676;flip:y" o:connectortype="straight">
                <v:stroke endarrow="block"/>
              </v:shape>
              <v:shape id="_x0000_s1080" type="#_x0000_t202" style="position:absolute;left:5469;top:2524;width:925;height:1438" filled="f" stroked="f">
                <o:extrusion v:ext="view" rotationangle=",5"/>
                <v:textbox style="layout-flow:vertical;mso-next-textbox:#_x0000_s1080">
                  <w:txbxContent>
                    <w:p w:rsidR="00F253EE" w:rsidRPr="00E45722" w:rsidRDefault="00F253EE" w:rsidP="003E672B">
                      <w:pPr>
                        <w:pStyle w:val="af9"/>
                      </w:pPr>
                      <w:r>
                        <w:t>Отримання даних</w:t>
                      </w:r>
                    </w:p>
                  </w:txbxContent>
                </v:textbox>
              </v:shape>
              <v:shape id="_x0000_s1081" type="#_x0000_t32" style="position:absolute;left:4330;top:2343;width:22;height:1676" o:connectortype="straight">
                <v:stroke startarrow="block" endarrow="block"/>
              </v:shape>
              <v:shape id="_x0000_s1082" type="#_x0000_t202" style="position:absolute;left:4137;top:2566;width:963;height:1440" filled="f" stroked="f">
                <v:textbox style="layout-flow:vertical;mso-next-textbox:#_x0000_s1082">
                  <w:txbxContent>
                    <w:p w:rsidR="00F253EE" w:rsidRPr="00C9073E" w:rsidRDefault="00F253EE" w:rsidP="003E672B">
                      <w:pPr>
                        <w:pStyle w:val="af9"/>
                      </w:pPr>
                      <w:r>
                        <w:t>Передача параметрів</w:t>
                      </w:r>
                    </w:p>
                  </w:txbxContent>
                </v:textbox>
              </v:shape>
              <v:shape id="_x0000_s1083" type="#_x0000_t32" style="position:absolute;left:6394;top:1934;width:1836;height:0" o:connectortype="straight">
                <v:stroke endarrow="block"/>
              </v:shape>
              <v:shape id="_x0000_s1084" type="#_x0000_t202" style="position:absolute;left:6601;top:1892;width:1440;height:795" filled="f" stroked="f">
                <v:textbox style="mso-next-textbox:#_x0000_s1084">
                  <w:txbxContent>
                    <w:p w:rsidR="00F253EE" w:rsidRPr="001C5A29" w:rsidRDefault="00F253EE" w:rsidP="003E672B">
                      <w:pPr>
                        <w:pStyle w:val="af9"/>
                      </w:pPr>
                      <w:r>
                        <w:t>Передача даних</w:t>
                      </w:r>
                    </w:p>
                  </w:txbxContent>
                </v:textbox>
              </v:shape>
            </v:group>
          </v:group>
        </w:pict>
      </w: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6971BA" w:rsidP="00AB34DB">
      <w:pPr>
        <w:jc w:val="center"/>
        <w:rPr>
          <w:color w:val="000000" w:themeColor="text1"/>
          <w:szCs w:val="28"/>
        </w:rPr>
      </w:pPr>
      <w:r w:rsidRPr="003E560E">
        <w:rPr>
          <w:color w:val="000000" w:themeColor="text1"/>
          <w:szCs w:val="28"/>
        </w:rPr>
        <w:t xml:space="preserve">Рисунок </w:t>
      </w:r>
      <w:r w:rsidR="003B1B3B" w:rsidRPr="003E560E">
        <w:rPr>
          <w:color w:val="000000" w:themeColor="text1"/>
          <w:szCs w:val="28"/>
        </w:rPr>
        <w:t>2.1</w:t>
      </w:r>
      <w:r w:rsidR="00717144" w:rsidRPr="003E560E">
        <w:rPr>
          <w:color w:val="000000" w:themeColor="text1"/>
          <w:szCs w:val="28"/>
        </w:rPr>
        <w:t xml:space="preserve"> </w:t>
      </w:r>
      <w:r w:rsidRPr="003E560E">
        <w:rPr>
          <w:color w:val="000000" w:themeColor="text1"/>
          <w:szCs w:val="28"/>
        </w:rPr>
        <w:t>– Схема функціонування програмного забезпечення</w:t>
      </w:r>
    </w:p>
    <w:p w:rsidR="00B47357" w:rsidRPr="003E560E" w:rsidRDefault="00B47357" w:rsidP="00AB34DB">
      <w:pPr>
        <w:pStyle w:val="2"/>
      </w:pPr>
      <w:bookmarkStart w:id="12" w:name="_Toc508820917"/>
      <w:r w:rsidRPr="003E560E">
        <w:t>2.2 Концептуальна модель предметної області</w:t>
      </w:r>
      <w:bookmarkEnd w:id="12"/>
    </w:p>
    <w:p w:rsidR="00475FD7" w:rsidRPr="003E560E" w:rsidRDefault="00475FD7" w:rsidP="00AB34DB">
      <w:r w:rsidRPr="003E560E">
        <w:t>2.2.1 Діаграма прецедентів</w:t>
      </w:r>
    </w:p>
    <w:p w:rsidR="001624EF" w:rsidRPr="003E560E" w:rsidRDefault="001624EF" w:rsidP="00AB34DB">
      <w:r w:rsidRPr="003E560E">
        <w:t xml:space="preserve">Діаграма прецедентів </w:t>
      </w:r>
      <w:r w:rsidR="002202F5" w:rsidRPr="003E560E">
        <w:t>показує структуру майбутнь</w:t>
      </w:r>
      <w:r w:rsidR="00CC7BF2" w:rsidRPr="003E560E">
        <w:t>ого програмного забезпечення</w:t>
      </w:r>
      <w:r w:rsidRPr="003E560E">
        <w:t xml:space="preserve">, взаємодію основних сутностей. Діаграма прецедентів зображена на рисунку </w:t>
      </w:r>
      <w:r w:rsidR="003E560E" w:rsidRPr="003E560E">
        <w:t>2.2</w:t>
      </w:r>
      <w:r w:rsidRPr="003E560E">
        <w:t>.</w:t>
      </w:r>
    </w:p>
    <w:p w:rsidR="001624EF" w:rsidRPr="003E560E" w:rsidRDefault="00E56644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5356854" cy="2861954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97" cy="287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EF" w:rsidRPr="003E560E" w:rsidRDefault="001624EF" w:rsidP="00AB34DB">
      <w:pPr>
        <w:pStyle w:val="af7"/>
      </w:pPr>
      <w:r w:rsidRPr="003E560E">
        <w:t xml:space="preserve">Рисунок </w:t>
      </w:r>
      <w:r w:rsidR="003E560E" w:rsidRPr="003E560E">
        <w:t>2.2</w:t>
      </w:r>
      <w:r w:rsidRPr="003E560E">
        <w:t xml:space="preserve"> – Діаграма прецедентів</w:t>
      </w:r>
    </w:p>
    <w:p w:rsidR="001624EF" w:rsidRPr="003E560E" w:rsidRDefault="001624EF" w:rsidP="00AB34DB">
      <w:r w:rsidRPr="003E560E">
        <w:t xml:space="preserve">Опис діаграми прецедентів: </w:t>
      </w:r>
    </w:p>
    <w:p w:rsidR="001624EF" w:rsidRPr="003E560E" w:rsidRDefault="001624EF" w:rsidP="00AB34DB">
      <w:pPr>
        <w:numPr>
          <w:ilvl w:val="0"/>
          <w:numId w:val="30"/>
        </w:numPr>
        <w:tabs>
          <w:tab w:val="left" w:pos="993"/>
        </w:tabs>
        <w:ind w:left="0" w:firstLine="709"/>
      </w:pPr>
      <w:r w:rsidRPr="003E560E">
        <w:lastRenderedPageBreak/>
        <w:t>Актор «Офіціант» – даний актор при взаємодії з програмним забезпеченням має доступ до: додавання інформації про замовлення. Також даний актор взаємодіє з актором «Клієнт» під час оформлення замовлення.</w:t>
      </w:r>
    </w:p>
    <w:p w:rsidR="001624EF" w:rsidRPr="003E560E" w:rsidRDefault="001624EF" w:rsidP="00AB34DB">
      <w:pPr>
        <w:numPr>
          <w:ilvl w:val="0"/>
          <w:numId w:val="30"/>
        </w:numPr>
        <w:tabs>
          <w:tab w:val="left" w:pos="993"/>
        </w:tabs>
        <w:ind w:left="0" w:firstLine="709"/>
      </w:pPr>
      <w:r w:rsidRPr="003E560E">
        <w:t>Актор «Адміністратор» – даний актор при взаємодії з програмним забезпеченням має повний доступ до оброблення інформації та створення звітності.</w:t>
      </w:r>
    </w:p>
    <w:p w:rsidR="001624EF" w:rsidRPr="003E560E" w:rsidRDefault="001624EF" w:rsidP="00AB34DB">
      <w:pPr>
        <w:numPr>
          <w:ilvl w:val="0"/>
          <w:numId w:val="30"/>
        </w:numPr>
        <w:tabs>
          <w:tab w:val="left" w:pos="993"/>
        </w:tabs>
        <w:ind w:left="0" w:firstLine="709"/>
      </w:pPr>
      <w:r w:rsidRPr="003E560E">
        <w:t>Актор «Клієнт» – взаємодії з актором «Офіціант» під час здійснення замовлення та оплати замовлення.</w:t>
      </w:r>
    </w:p>
    <w:p w:rsidR="001624EF" w:rsidRPr="003E560E" w:rsidRDefault="001624EF" w:rsidP="00AB34DB">
      <w:r w:rsidRPr="003E560E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D12C4" w:rsidRPr="003E560E" w:rsidRDefault="003D12C4" w:rsidP="00AB34DB">
      <w:bookmarkStart w:id="13" w:name="_Toc508627360"/>
      <w:r w:rsidRPr="003E560E">
        <w:t>2.2</w:t>
      </w:r>
      <w:r w:rsidR="000F4AE0" w:rsidRPr="003E560E">
        <w:t>.2</w:t>
      </w:r>
      <w:r w:rsidRPr="003E560E">
        <w:t xml:space="preserve"> Діаграма взаємодій</w:t>
      </w:r>
      <w:bookmarkEnd w:id="13"/>
    </w:p>
    <w:p w:rsidR="003D12C4" w:rsidRPr="003E560E" w:rsidRDefault="003D12C4" w:rsidP="00AB34DB">
      <w:r w:rsidRPr="003E560E">
        <w:t>На рисунок</w:t>
      </w:r>
      <w:r w:rsidR="003E560E" w:rsidRPr="003E560E">
        <w:t xml:space="preserve"> 2.3</w:t>
      </w:r>
      <w:r w:rsidRPr="003E560E">
        <w:t xml:space="preserve"> зображено діаграму взаємодій, яка описує дії під час оформлення замовлення до його оплати.</w:t>
      </w:r>
    </w:p>
    <w:p w:rsidR="003D12C4" w:rsidRPr="003E560E" w:rsidRDefault="003D12C4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3684895" cy="3684895"/>
            <wp:effectExtent l="19050" t="0" r="0" b="0"/>
            <wp:docPr id="26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01" cy="369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C4" w:rsidRPr="003E560E" w:rsidRDefault="003D12C4" w:rsidP="00AB34DB">
      <w:pPr>
        <w:ind w:firstLine="0"/>
        <w:jc w:val="center"/>
      </w:pPr>
      <w:r w:rsidRPr="003E560E">
        <w:t xml:space="preserve">Рисунок </w:t>
      </w:r>
      <w:r w:rsidR="003E560E" w:rsidRPr="003E560E">
        <w:t>2.3</w:t>
      </w:r>
      <w:r w:rsidRPr="003E560E">
        <w:t xml:space="preserve"> – Діаграма взаємодії</w:t>
      </w:r>
    </w:p>
    <w:p w:rsidR="003D12C4" w:rsidRPr="003E560E" w:rsidRDefault="003E560E" w:rsidP="00AB34DB">
      <w:bookmarkStart w:id="14" w:name="_Toc508627362"/>
      <w:r w:rsidRPr="003E560E">
        <w:t>2.2.3</w:t>
      </w:r>
      <w:r w:rsidR="00EC0587" w:rsidRPr="003E560E">
        <w:t xml:space="preserve"> </w:t>
      </w:r>
      <w:r w:rsidR="003D12C4" w:rsidRPr="003E560E">
        <w:t>Діаграма послідовності</w:t>
      </w:r>
      <w:bookmarkEnd w:id="14"/>
    </w:p>
    <w:p w:rsidR="004C35D9" w:rsidRPr="003E560E" w:rsidRDefault="004C35D9" w:rsidP="004C35D9">
      <w:pPr>
        <w:rPr>
          <w:shd w:val="clear" w:color="auto" w:fill="FFFFFF"/>
        </w:rPr>
      </w:pPr>
      <w:r>
        <w:t>На рисунку 2.4 зображено діаграму послідовності, в якій описується послідовність дій під</w:t>
      </w:r>
      <w:r w:rsidRPr="003E560E">
        <w:rPr>
          <w:shd w:val="clear" w:color="auto" w:fill="FFFFFF"/>
        </w:rPr>
        <w:t xml:space="preserve"> час оформлення замовлення. Коли відвідувач</w:t>
      </w:r>
      <w:r w:rsidR="00632386">
        <w:rPr>
          <w:shd w:val="clear" w:color="auto" w:fill="FFFFFF"/>
        </w:rPr>
        <w:t xml:space="preserve"> вибирає</w:t>
      </w:r>
      <w:r w:rsidR="00126761">
        <w:rPr>
          <w:shd w:val="clear" w:color="auto" w:fill="FFFFFF"/>
        </w:rPr>
        <w:t xml:space="preserve"> пункти меню</w:t>
      </w:r>
      <w:r w:rsidRPr="003E560E">
        <w:rPr>
          <w:shd w:val="clear" w:color="auto" w:fill="FFFFFF"/>
        </w:rPr>
        <w:t xml:space="preserve">, офіціант оформляє замовлення, подає готове замовлення на </w:t>
      </w:r>
      <w:r w:rsidRPr="003E560E">
        <w:rPr>
          <w:shd w:val="clear" w:color="auto" w:fill="FFFFFF"/>
        </w:rPr>
        <w:lastRenderedPageBreak/>
        <w:t>кухню, очікує оплату, після</w:t>
      </w:r>
      <w:r w:rsidR="000656F2">
        <w:rPr>
          <w:shd w:val="clear" w:color="auto" w:fill="FFFFFF"/>
        </w:rPr>
        <w:t xml:space="preserve"> чого</w:t>
      </w:r>
      <w:r w:rsidRPr="003E560E">
        <w:rPr>
          <w:shd w:val="clear" w:color="auto" w:fill="FFFFFF"/>
        </w:rPr>
        <w:t xml:space="preserve"> офіціант віддає чек та його замовлення відвідувачу.</w:t>
      </w:r>
    </w:p>
    <w:p w:rsidR="003D12C4" w:rsidRPr="003E560E" w:rsidRDefault="003D12C4" w:rsidP="00AB34DB">
      <w:pPr>
        <w:jc w:val="center"/>
        <w:rPr>
          <w:shd w:val="clear" w:color="auto" w:fill="FFFFFF"/>
        </w:rPr>
      </w:pPr>
      <w:r w:rsidRPr="003E560E">
        <w:rPr>
          <w:noProof/>
          <w:shd w:val="clear" w:color="auto" w:fill="FFFFFF"/>
          <w:lang w:val="ru-RU"/>
        </w:rPr>
        <w:drawing>
          <wp:inline distT="0" distB="0" distL="0" distR="0">
            <wp:extent cx="2707574" cy="3460860"/>
            <wp:effectExtent l="19050" t="0" r="0" b="0"/>
            <wp:docPr id="29" name="Рисунок 29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C4" w:rsidRPr="003E560E" w:rsidRDefault="003E560E" w:rsidP="00AB34DB">
      <w:pPr>
        <w:jc w:val="center"/>
        <w:rPr>
          <w:shd w:val="clear" w:color="auto" w:fill="FFFFFF"/>
        </w:rPr>
      </w:pPr>
      <w:r w:rsidRPr="003E560E">
        <w:rPr>
          <w:shd w:val="clear" w:color="auto" w:fill="FFFFFF"/>
        </w:rPr>
        <w:t>Рисунок 2.4</w:t>
      </w:r>
      <w:r w:rsidR="003D12C4" w:rsidRPr="003E560E">
        <w:rPr>
          <w:shd w:val="clear" w:color="auto" w:fill="FFFFFF"/>
        </w:rPr>
        <w:t xml:space="preserve"> – Діаграма послідовності</w:t>
      </w:r>
    </w:p>
    <w:p w:rsidR="00E210BC" w:rsidRPr="003E560E" w:rsidRDefault="00616003" w:rsidP="00AB34DB">
      <w:pPr>
        <w:pStyle w:val="2"/>
      </w:pPr>
      <w:bookmarkStart w:id="15" w:name="OLE_LINK1"/>
      <w:bookmarkStart w:id="16" w:name="_Toc508820918"/>
      <w:r>
        <w:t>2.3</w:t>
      </w:r>
      <w:r w:rsidR="004C7055">
        <w:t xml:space="preserve"> </w:t>
      </w:r>
      <w:r w:rsidR="00C863BD" w:rsidRPr="003E560E">
        <w:t>Моделювання даних</w:t>
      </w:r>
      <w:bookmarkEnd w:id="15"/>
      <w:bookmarkEnd w:id="16"/>
    </w:p>
    <w:p w:rsidR="004C7055" w:rsidRPr="004C7055" w:rsidRDefault="001972C5" w:rsidP="00AB34DB">
      <w:pPr>
        <w:rPr>
          <w:lang w:val="ru-RU"/>
        </w:rPr>
      </w:pPr>
      <w:r>
        <w:rPr>
          <w:lang w:val="ru-RU"/>
        </w:rPr>
        <w:t>2.3</w:t>
      </w:r>
      <w:r w:rsidR="004C7055" w:rsidRPr="004C7055">
        <w:rPr>
          <w:lang w:val="ru-RU"/>
        </w:rPr>
        <w:t>.</w:t>
      </w:r>
      <w:r w:rsidR="009A3B14">
        <w:rPr>
          <w:lang w:val="ru-RU"/>
        </w:rPr>
        <w:t>1</w:t>
      </w:r>
      <w:r w:rsidR="004C7055" w:rsidRPr="00822DC3">
        <w:rPr>
          <w:lang w:val="ru-RU"/>
        </w:rPr>
        <w:t xml:space="preserve"> </w:t>
      </w:r>
      <w:r w:rsidR="004C7055">
        <w:rPr>
          <w:lang w:val="ru-RU"/>
        </w:rPr>
        <w:t>Концептуальна модель</w:t>
      </w:r>
    </w:p>
    <w:p w:rsidR="00556D50" w:rsidRPr="003E560E" w:rsidRDefault="00F253EE" w:rsidP="00AB34DB">
      <w:r>
        <w:rPr>
          <w:sz w:val="24"/>
          <w:szCs w:val="24"/>
        </w:rPr>
        <w:pict>
          <v:group id="_x0000_s1275" style="position:absolute;left:0;text-align:left;margin-left:15.6pt;margin-top:17.7pt;width:464.2pt;height:268.3pt;z-index:251664384" coordorigin="1035,760" coordsize="9284,5366">
            <v:group id="_x0000_s1276" style="position:absolute;left:1035;top:760;width:9284;height:5366" coordorigin="1044,745" coordsize="9284,5366">
              <v:oval id="_x0000_s1277" style="position:absolute;left:8588;top:2325;width:1740;height:825">
                <v:textbox style="mso-next-textbox:#_x0000_s1277">
                  <w:txbxContent>
                    <w:p w:rsidR="00F253EE" w:rsidRDefault="00F253EE" w:rsidP="00556D50">
                      <w:pPr>
                        <w:pStyle w:val="afa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Назва інгредієнту</w:t>
                      </w:r>
                    </w:p>
                    <w:p w:rsidR="00F253EE" w:rsidRDefault="00F253EE" w:rsidP="00556D50"/>
                  </w:txbxContent>
                </v:textbox>
              </v:oval>
              <v:oval id="_x0000_s1278" style="position:absolute;left:8346;top:883;width:1982;height:545">
                <v:textbox style="mso-next-textbox:#_x0000_s1278">
                  <w:txbxContent>
                    <w:p w:rsidR="00F253EE" w:rsidRDefault="00F253EE" w:rsidP="00556D50">
                      <w:pPr>
                        <w:pStyle w:val="afa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Один. виміру</w:t>
                      </w:r>
                    </w:p>
                  </w:txbxContent>
                </v:textbox>
              </v:oval>
              <v:oval id="_x0000_s1279" style="position:absolute;left:6815;top:1048;width:1440;height:509">
                <v:textbox style="mso-next-textbox:#_x0000_s1279">
                  <w:txbxContent>
                    <w:p w:rsidR="00F253EE" w:rsidRDefault="00F253EE" w:rsidP="00556D50">
                      <w:pPr>
                        <w:pStyle w:val="afa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Кількість</w:t>
                      </w:r>
                    </w:p>
                  </w:txbxContent>
                </v:textbox>
              </v:oval>
              <v:shape id="_x0000_s1280" type="#_x0000_t32" style="position:absolute;left:8992;top:1428;width:490;height:243;flip:y" o:connectortype="straight">
                <v:stroke endarrow="block"/>
              </v:shape>
              <v:shape id="_x0000_s1281" type="#_x0000_t32" style="position:absolute;left:7590;top:1557;width:546;height:273;flip:x y" o:connectortype="straight">
                <v:stroke endarrow="block"/>
              </v:shape>
              <v:shape id="_x0000_s1282" type="#_x0000_t32" style="position:absolute;left:9259;top:2026;width:223;height:299" o:connectortype="straight">
                <v:stroke endarrow="block"/>
              </v:shape>
              <v:group id="_x0000_s1283" style="position:absolute;left:1044;top:745;width:8532;height:5366" coordorigin="1044,745" coordsize="8532,5366">
                <v:group id="_x0000_s1284" style="position:absolute;left:1044;top:745;width:8532;height:5366" coordorigin="1044,745" coordsize="8532,5366">
                  <v:oval id="_x0000_s1285" style="position:absolute;left:1044;top:4063;width:1390;height:505">
                    <v:textbox style="mso-next-textbox:#_x0000_s1285">
                      <w:txbxContent>
                        <w:p w:rsidR="00F253EE" w:rsidRDefault="00F253EE" w:rsidP="00556D50">
                          <w:pPr>
                            <w:pStyle w:val="afa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№ стола</w:t>
                          </w:r>
                        </w:p>
                      </w:txbxContent>
                    </v:textbox>
                  </v:oval>
                  <v:oval id="_x0000_s1286" style="position:absolute;left:2637;top:5293;width:1844;height:818">
                    <v:textbox style="mso-next-textbox:#_x0000_s1286">
                      <w:txbxContent>
                        <w:p w:rsidR="00F253EE" w:rsidRDefault="00F253EE" w:rsidP="00556D50">
                          <w:pPr>
                            <w:pStyle w:val="afa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Дата замовлення</w:t>
                          </w:r>
                        </w:p>
                      </w:txbxContent>
                    </v:textbox>
                  </v:oval>
                  <v:oval id="_x0000_s1287" style="position:absolute;left:1155;top:5293;width:1329;height:748">
                    <v:textbox style="mso-next-textbox:#_x0000_s1287">
                      <w:txbxContent>
                        <w:p w:rsidR="00F253EE" w:rsidRDefault="00F253EE" w:rsidP="00556D50">
                          <w:pPr>
                            <w:pStyle w:val="afa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Сума оплати</w:t>
                          </w:r>
                        </w:p>
                      </w:txbxContent>
                    </v:textbox>
                  </v:oval>
                  <v:group id="_x0000_s1288" style="position:absolute;left:1044;top:745;width:8532;height:4478" coordorigin="1044,745" coordsize="8532,4478">
                    <v:group id="_x0000_s1289" style="position:absolute;left:1534;top:1671;width:8042;height:3552" coordorigin="1534,1646" coordsize="8042,3552">
                      <v:rect id="_x0000_s1290" style="position:absolute;left:1924;top:1646;width:1366;height:355">
                        <v:textbox style="mso-next-textbox:#_x0000_s1290">
                          <w:txbxContent>
                            <w:p w:rsidR="00F253EE" w:rsidRPr="007E4221" w:rsidRDefault="00F253EE" w:rsidP="00556D50">
                              <w:pPr>
                                <w:pStyle w:val="afa"/>
                                <w:rPr>
                                  <w:szCs w:val="20"/>
                                  <w:lang w:val="uk-UA"/>
                                </w:rPr>
                              </w:pPr>
                              <w:r w:rsidRPr="007E4221">
                                <w:rPr>
                                  <w:szCs w:val="20"/>
                                  <w:lang w:val="uk-UA"/>
                                </w:rPr>
                                <w:t>Користувач</w:t>
                              </w:r>
                            </w:p>
                            <w:p w:rsidR="00F253EE" w:rsidRPr="007E4221" w:rsidRDefault="00F253EE" w:rsidP="00556D5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  <v:rect id="_x0000_s1291" style="position:absolute;left:1924;top:4750;width:1440;height:337">
                        <v:textbox style="mso-next-textbox:#_x0000_s1291">
                          <w:txbxContent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Замовлення</w:t>
                              </w:r>
                            </w:p>
                            <w:p w:rsidR="00F253EE" w:rsidRDefault="00F253EE" w:rsidP="00556D50"/>
                          </w:txbxContent>
                        </v:textbox>
                      </v:rect>
                      <v:rect id="_x0000_s1292" style="position:absolute;left:5062;top:2955;width:1309;height:655">
                        <v:textbox style="mso-next-textbox:#_x0000_s1292">
                          <w:txbxContent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Страви та напої</w:t>
                              </w:r>
                            </w:p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rect>
                      <v:rect id="_x0000_s1293" style="position:absolute;left:8136;top:4750;width:1440;height:337">
                        <v:textbox style="mso-next-textbox:#_x0000_s1293">
                          <w:txbxContent>
                            <w:p w:rsidR="00F253EE" w:rsidRDefault="00F253EE" w:rsidP="00556D50">
                              <w:pPr>
                                <w:pStyle w:val="afa"/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  <w:lang w:val="uk-UA"/>
                                </w:rPr>
                                <w:t>Категорії</w:t>
                              </w:r>
                            </w:p>
                          </w:txbxContent>
                        </v:textbox>
                      </v:rect>
                      <v:rect id="_x0000_s1294" style="position:absolute;left:8136;top:1646;width:1346;height:355">
                        <v:textbox style="mso-next-textbox:#_x0000_s1294">
                          <w:txbxContent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Інгредієнти</w:t>
                              </w:r>
                            </w:p>
                            <w:p w:rsidR="00F253EE" w:rsidRDefault="00F253EE" w:rsidP="00556D50"/>
                          </w:txbxContent>
                        </v:textbox>
                      </v: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_x0000_s1295" type="#_x0000_t4" style="position:absolute;left:1534;top:2843;width:2206;height:1047">
                        <v:textbox style="mso-next-textbox:#_x0000_s1295">
                          <w:txbxContent>
                            <w:p w:rsidR="00F253EE" w:rsidRPr="007E4221" w:rsidRDefault="00F253EE" w:rsidP="00556D50">
                              <w:pPr>
                                <w:pStyle w:val="afa"/>
                                <w:rPr>
                                  <w:szCs w:val="20"/>
                                  <w:lang w:val="uk-UA"/>
                                </w:rPr>
                              </w:pPr>
                              <w:r w:rsidRPr="007E4221">
                                <w:rPr>
                                  <w:szCs w:val="20"/>
                                  <w:lang w:val="uk-UA"/>
                                </w:rPr>
                                <w:t>Журнал замовлень</w:t>
                              </w:r>
                            </w:p>
                          </w:txbxContent>
                        </v:textbox>
                      </v:shape>
                      <v:shape id="_x0000_s1296" type="#_x0000_t4" style="position:absolute;left:4847;top:4543;width:1758;height:655">
                        <v:textbox style="mso-next-textbox:#_x0000_s1296">
                          <w:txbxContent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Містить</w:t>
                              </w:r>
                            </w:p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shape>
                      <v:shape id="_x0000_s1297" type="#_x0000_t4" style="position:absolute;left:6920;top:2972;width:1758;height:655">
                        <v:textbox style="mso-next-textbox:#_x0000_s1297">
                          <w:txbxContent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Містить</w:t>
                              </w:r>
                            </w:p>
                            <w:p w:rsidR="00F253EE" w:rsidRDefault="00F253EE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shape>
                      <v:shape id="_x0000_s1298" type="#_x0000_t32" style="position:absolute;left:2637;top:2001;width:0;height:842" o:connectortype="straight">
                        <v:stroke endarrow="block"/>
                      </v:shape>
                      <v:shape id="_x0000_s1299" type="#_x0000_t32" style="position:absolute;left:2637;top:3890;width:0;height:860" o:connectortype="straight">
                        <v:stroke endarrow="block"/>
                      </v:shape>
                      <v:shape id="_x0000_s1300" type="#_x0000_t32" style="position:absolute;left:3364;top:4889;width:1517;height:0" o:connectortype="straight">
                        <v:stroke endarrow="block"/>
                      </v:shape>
                      <v:shape id="_x0000_s1301" type="#_x0000_t32" style="position:absolute;left:5727;top:3610;width:0;height:933;flip:y" o:connectortype="straight">
                        <v:stroke endarrow="block"/>
                      </v:shape>
                      <v:shape id="_x0000_s1302" type="#_x0000_t32" style="position:absolute;left:6371;top:3299;width:566;height:0" o:connectortype="straight">
                        <v:stroke endarrow="block"/>
                      </v:shape>
                      <v:shape id="_x0000_s1303" type="#_x0000_t32" style="position:absolute;left:7803;top:2001;width:1189;height:971;flip:y" o:connectortype="straight">
                        <v:stroke endarrow="block"/>
                      </v:shape>
                      <v:shape id="_x0000_s1304" type="#_x0000_t32" style="position:absolute;left:7803;top:3627;width:1055;height:1123" o:connectortype="straight">
                        <v:stroke endarrow="block"/>
                      </v:shape>
                    </v:group>
                    <v:oval id="_x0000_s1305" style="position:absolute;left:2744;top:745;width:1563;height:812">
                      <v:textbox style="mso-next-textbox:#_x0000_s1305">
                        <w:txbxContent>
                          <w:p w:rsidR="00F253EE" w:rsidRPr="007E4221" w:rsidRDefault="00F253EE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  <w:r w:rsidRPr="007E4221">
                              <w:rPr>
                                <w:szCs w:val="20"/>
                                <w:lang w:val="uk-UA"/>
                              </w:rPr>
                              <w:t>Прізвище Ініціали</w:t>
                            </w:r>
                          </w:p>
                          <w:p w:rsidR="00F253EE" w:rsidRPr="007E4221" w:rsidRDefault="00F253EE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</w:p>
                        </w:txbxContent>
                      </v:textbox>
                    </v:oval>
                    <v:oval id="_x0000_s1306" style="position:absolute;left:1044;top:2218;width:1440;height:737">
                      <v:textbox style="mso-next-textbox:#_x0000_s1306">
                        <w:txbxContent>
                          <w:p w:rsidR="00F253EE" w:rsidRPr="007E4221" w:rsidRDefault="00F253EE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  <w:r w:rsidRPr="007E4221">
                              <w:rPr>
                                <w:szCs w:val="20"/>
                                <w:lang w:val="uk-UA"/>
                              </w:rPr>
                              <w:t>Логін та пароль</w:t>
                            </w:r>
                          </w:p>
                          <w:p w:rsidR="00F253EE" w:rsidRPr="007E4221" w:rsidRDefault="00F253EE" w:rsidP="00556D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oval>
                    <v:oval id="_x0000_s1307" style="position:absolute;left:1290;top:859;width:1194;height:569">
                      <v:textbox style="mso-next-textbox:#_x0000_s1307">
                        <w:txbxContent>
                          <w:p w:rsidR="00F253EE" w:rsidRPr="007E4221" w:rsidRDefault="00F253EE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  <w:r w:rsidRPr="007E4221">
                              <w:rPr>
                                <w:szCs w:val="20"/>
                                <w:lang w:val="uk-UA"/>
                              </w:rPr>
                              <w:t>Статус</w:t>
                            </w:r>
                          </w:p>
                        </w:txbxContent>
                      </v:textbox>
                    </v:oval>
                    <v:shape id="_x0000_s1308" type="#_x0000_t32" style="position:absolute;left:2009;top:1428;width:206;height:243;flip:x y" o:connectortype="straight">
                      <v:stroke endarrow="block"/>
                    </v:shape>
                    <v:shape id="_x0000_s1309" type="#_x0000_t32" style="position:absolute;left:2863;top:1557;width:285;height:114;flip:y" o:connectortype="straight">
                      <v:stroke endarrow="block"/>
                    </v:shape>
                    <v:shape id="_x0000_s1310" type="#_x0000_t32" style="position:absolute;left:2009;top:2026;width:302;height:192;flip:x" o:connectortype="straight">
                      <v:stroke endarrow="block"/>
                    </v:shape>
                  </v:group>
                  <v:shape id="_x0000_s1311" type="#_x0000_t32" style="position:absolute;left:1924;top:4568;width:387;height:207;flip:x y" o:connectortype="straight">
                    <v:stroke endarrow="block"/>
                  </v:shape>
                  <v:shape id="_x0000_s1312" type="#_x0000_t32" style="position:absolute;left:1832;top:5112;width:602;height:181;flip:x" o:connectortype="straight">
                    <v:stroke endarrow="block"/>
                  </v:shape>
                  <v:shape id="_x0000_s1313" type="#_x0000_t32" style="position:absolute;left:2974;top:5112;width:563;height:181" o:connectortype="straight">
                    <v:stroke endarrow="block"/>
                  </v:shape>
                </v:group>
                <v:oval id="_x0000_s1314" style="position:absolute;left:7803;top:5385;width:1456;height:726">
                  <v:textbox style="mso-next-textbox:#_x0000_s1314">
                    <w:txbxContent>
                      <w:p w:rsidR="00F253EE" w:rsidRDefault="00F253EE" w:rsidP="00556D50">
                        <w:pPr>
                          <w:pStyle w:val="afa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Назва категорії</w:t>
                        </w:r>
                      </w:p>
                    </w:txbxContent>
                  </v:textbox>
                </v:oval>
                <v:shape id="_x0000_s1315" type="#_x0000_t32" style="position:absolute;left:8588;top:5112;width:270;height:273;flip:x" o:connectortype="straight">
                  <v:stroke endarrow="block"/>
                </v:shape>
              </v:group>
            </v:group>
            <v:oval id="_x0000_s1316" style="position:absolute;left:3528;top:2883;width:1135;height:429">
              <v:textbox style="mso-next-textbox:#_x0000_s1316">
                <w:txbxContent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Фото</w:t>
                    </w:r>
                  </w:p>
                </w:txbxContent>
              </v:textbox>
            </v:oval>
            <v:oval id="_x0000_s1317" style="position:absolute;left:3372;top:2233;width:1173;height:456">
              <v:textbox style="mso-next-textbox:#_x0000_s1317">
                <w:txbxContent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Назва</w:t>
                    </w:r>
                  </w:p>
                </w:txbxContent>
              </v:textbox>
            </v:oval>
            <v:oval id="_x0000_s1318" style="position:absolute;left:4472;top:1715;width:1200;height:527">
              <v:textbox style="mso-next-textbox:#_x0000_s1318">
                <w:txbxContent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Ціна</w:t>
                    </w:r>
                  </w:p>
                </w:txbxContent>
              </v:textbox>
            </v:oval>
            <v:oval id="_x0000_s1319" style="position:absolute;left:5842;top:1771;width:1440;height:471">
              <v:textbox style="mso-next-textbox:#_x0000_s1319">
                <w:txbxContent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Націнка</w:t>
                    </w:r>
                  </w:p>
                </w:txbxContent>
              </v:textbox>
            </v:oval>
            <v:oval id="_x0000_s1320" style="position:absolute;left:3281;top:3930;width:2021;height:475">
              <v:textbox style="mso-next-textbox:#_x0000_s1320">
                <w:txbxContent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Собівартість</w:t>
                    </w:r>
                  </w:p>
                </w:txbxContent>
              </v:textbox>
            </v:oval>
            <v:oval id="_x0000_s1321" style="position:absolute;left:6362;top:2495;width:1594;height:475">
              <v:textbox style="mso-next-textbox:#_x0000_s1321">
                <w:txbxContent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Відомості</w:t>
                    </w:r>
                  </w:p>
                  <w:p w:rsidR="00F253EE" w:rsidRDefault="00F253EE" w:rsidP="00556D50">
                    <w:pPr>
                      <w:pStyle w:val="afa"/>
                      <w:rPr>
                        <w:lang w:val="uk-UA"/>
                      </w:rPr>
                    </w:pPr>
                  </w:p>
                </w:txbxContent>
              </v:textbox>
            </v:oval>
            <v:shape id="_x0000_s1322" type="#_x0000_t32" style="position:absolute;left:4472;top:3650;width:735;height:280;flip:x" o:connectortype="straight">
              <v:stroke endarrow="block"/>
            </v:shape>
            <v:shape id="_x0000_s1323" type="#_x0000_t32" style="position:absolute;left:4203;top:3312;width:850;height:27;flip:x y" o:connectortype="straight">
              <v:stroke endarrow="block"/>
            </v:shape>
            <v:shape id="_x0000_s1324" type="#_x0000_t32" style="position:absolute;left:4035;top:2689;width:1267;height:281;flip:x y" o:connectortype="straight">
              <v:stroke endarrow="block"/>
            </v:shape>
            <v:shape id="_x0000_s1325" type="#_x0000_t32" style="position:absolute;left:5207;top:2242;width:465;height:753;flip:x y" o:connectortype="straight">
              <v:stroke endarrow="block"/>
            </v:shape>
            <v:shape id="_x0000_s1326" type="#_x0000_t32" style="position:absolute;left:5718;top:2233;width:644;height:737;flip:y" o:connectortype="straight">
              <v:stroke endarrow="block"/>
            </v:shape>
            <v:shape id="_x0000_s1327" type="#_x0000_t32" style="position:absolute;left:5961;top:2883;width:635;height:87;flip:y" o:connectortype="straight">
              <v:stroke endarrow="block"/>
            </v:shape>
          </v:group>
        </w:pict>
      </w:r>
      <w:r w:rsidR="00556D50" w:rsidRPr="003E560E">
        <w:t>Концептуальн</w:t>
      </w:r>
      <w:r w:rsidR="003B1B3B" w:rsidRPr="003E560E">
        <w:t xml:space="preserve">а модель зображена на </w:t>
      </w:r>
      <w:r w:rsidR="004C7055">
        <w:t>рисунку 2.5</w:t>
      </w:r>
      <w:r w:rsidR="00556D50" w:rsidRPr="003E560E">
        <w:t>.</w:t>
      </w:r>
    </w:p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4C7055" w:rsidP="00AB34DB">
      <w:pPr>
        <w:jc w:val="center"/>
      </w:pPr>
      <w:r>
        <w:t>Рисунок 2.5</w:t>
      </w:r>
      <w:r w:rsidR="00556D50" w:rsidRPr="003E560E">
        <w:t xml:space="preserve"> – Концептуальна модель</w:t>
      </w:r>
    </w:p>
    <w:p w:rsidR="00556D50" w:rsidRPr="003E560E" w:rsidRDefault="00556D50" w:rsidP="00AB34DB">
      <w:pPr>
        <w:rPr>
          <w:szCs w:val="28"/>
        </w:rPr>
      </w:pPr>
      <w:r w:rsidRPr="003E560E">
        <w:lastRenderedPageBreak/>
        <w:t xml:space="preserve">В даній концептуальній модель описується взаємозв’язок </w:t>
      </w:r>
      <w:r w:rsidRPr="003E560E">
        <w:rPr>
          <w:szCs w:val="28"/>
        </w:rPr>
        <w:t>«Користувача», «Замовлення», «Страви та напої», «Інгредієнти», «Категорії». А саме інформація про замовлення яка пов’язана з інформацією про страви та напої, також їм характерна інформація про інгредієнти страви та категорії страви та напою</w:t>
      </w:r>
    </w:p>
    <w:p w:rsidR="002A765A" w:rsidRPr="003E560E" w:rsidRDefault="001972C5" w:rsidP="00AB34DB">
      <w:r>
        <w:t>2.3</w:t>
      </w:r>
      <w:r w:rsidR="009A3B14">
        <w:t>.2</w:t>
      </w:r>
      <w:r w:rsidR="002A765A" w:rsidRPr="003E560E">
        <w:t xml:space="preserve"> Фізична модель даних</w:t>
      </w:r>
    </w:p>
    <w:p w:rsidR="002A765A" w:rsidRPr="003E560E" w:rsidRDefault="002A765A" w:rsidP="00AB34DB">
      <w:r w:rsidRPr="003E560E">
        <w:t>Для опису предметної області розроблені сім таблиці, в яких зберігається необхідна інформація для майбутньої системи.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«Strava» призначена для зберігання інформації про страви та напої. Структура таблиці «Strava</w:t>
      </w:r>
      <w:r w:rsidR="003B1B3B" w:rsidRPr="003E560E">
        <w:rPr>
          <w:szCs w:val="28"/>
        </w:rPr>
        <w:t>» зображена на рисунку 2.</w:t>
      </w:r>
      <w:r w:rsidR="009A3B14">
        <w:rPr>
          <w:szCs w:val="28"/>
        </w:rPr>
        <w:t>6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123824" cy="1353787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51" cy="13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A3B14" w:rsidP="00AB34DB">
      <w:pPr>
        <w:pStyle w:val="af7"/>
      </w:pPr>
      <w:r>
        <w:t>Рисунок 2.6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 xml:space="preserve">Структура таблиць «Strava» 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«Sklad_stravy» призначена для зберігання інформації яка зв’язує страву з інгредієнтами. Структура таблиці «Sklad</w:t>
      </w:r>
      <w:r w:rsidR="003B1B3B" w:rsidRPr="003E560E">
        <w:rPr>
          <w:szCs w:val="28"/>
        </w:rPr>
        <w:t>_</w:t>
      </w:r>
      <w:r w:rsidR="009A3B14">
        <w:rPr>
          <w:szCs w:val="28"/>
        </w:rPr>
        <w:t>stravy» зображена на рисунку 2.7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3405640" cy="646789"/>
            <wp:effectExtent l="19050" t="0" r="431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37" cy="65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A3B14" w:rsidP="00AB34DB">
      <w:pPr>
        <w:jc w:val="center"/>
      </w:pPr>
      <w:r>
        <w:t>Рисунок 2.7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>Структура таблиць «Sklad_stravy»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«Ingredienty» призначена для зберігання інформації про інгредієнти. Структура таблиці «Ingr</w:t>
      </w:r>
      <w:r w:rsidR="003B1B3B" w:rsidRPr="003E560E">
        <w:rPr>
          <w:szCs w:val="28"/>
        </w:rPr>
        <w:t>ed</w:t>
      </w:r>
      <w:r w:rsidR="008237C5" w:rsidRPr="003E560E">
        <w:rPr>
          <w:szCs w:val="28"/>
        </w:rPr>
        <w:t xml:space="preserve">ienty» зображена на рисунку </w:t>
      </w:r>
      <w:r w:rsidR="009A3B14">
        <w:rPr>
          <w:szCs w:val="28"/>
        </w:rPr>
        <w:t>2.8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066062" cy="776906"/>
            <wp:effectExtent l="19050" t="0" r="0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35" cy="78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A3B14" w:rsidP="00AB34DB">
      <w:pPr>
        <w:jc w:val="center"/>
      </w:pPr>
      <w:r>
        <w:t>Рисунок 2.8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>Структура таблиць «Ingredienty»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 xml:space="preserve">Таблиця «Kategorii» призначена для зберігання інформації про категорії. Структура таблиці «Kategorii» зображена на рисунку </w:t>
      </w:r>
      <w:r w:rsidR="009A3B14">
        <w:rPr>
          <w:szCs w:val="28"/>
        </w:rPr>
        <w:t>2.9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3434130" cy="555403"/>
            <wp:effectExtent l="19050" t="0" r="0" b="0"/>
            <wp:docPr id="1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08" cy="56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F282A" w:rsidP="00AB34DB">
      <w:pPr>
        <w:jc w:val="center"/>
      </w:pPr>
      <w:r w:rsidRPr="003E560E">
        <w:t xml:space="preserve">Рисунок </w:t>
      </w:r>
      <w:r w:rsidR="009A3B14">
        <w:t>2.9</w:t>
      </w:r>
      <w:r w:rsidRPr="003E560E">
        <w:t xml:space="preserve"> </w:t>
      </w:r>
      <w:r w:rsidRPr="003E560E">
        <w:rPr>
          <w:sz w:val="24"/>
          <w:szCs w:val="24"/>
        </w:rPr>
        <w:t xml:space="preserve">– </w:t>
      </w:r>
      <w:r w:rsidRPr="003E560E">
        <w:t>Структура таблиць «Kategorii»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«Personal» призначена для зберігання інформації про авторизацію користувача. Структура таблиці «</w:t>
      </w:r>
      <w:r w:rsidR="008237C5" w:rsidRPr="003E560E">
        <w:rPr>
          <w:szCs w:val="28"/>
        </w:rPr>
        <w:t>Personal</w:t>
      </w:r>
      <w:r w:rsidRPr="003E560E">
        <w:rPr>
          <w:szCs w:val="28"/>
        </w:rPr>
        <w:t>» зображена на рисунку</w:t>
      </w:r>
      <w:r w:rsidR="003B1B3B" w:rsidRPr="003E560E">
        <w:rPr>
          <w:szCs w:val="28"/>
        </w:rPr>
        <w:t xml:space="preserve"> 2.1</w:t>
      </w:r>
      <w:r w:rsidR="009A3B14">
        <w:rPr>
          <w:szCs w:val="28"/>
        </w:rPr>
        <w:t>0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3951797" cy="104502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52" cy="104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F282A" w:rsidP="00AB34DB">
      <w:pPr>
        <w:jc w:val="center"/>
      </w:pPr>
      <w:r w:rsidRPr="003E560E">
        <w:t xml:space="preserve">Рисунок </w:t>
      </w:r>
      <w:r w:rsidR="003B1B3B" w:rsidRPr="003E560E">
        <w:t>2.1</w:t>
      </w:r>
      <w:r w:rsidR="009A3B14">
        <w:t>0</w:t>
      </w:r>
      <w:r w:rsidRPr="003E560E">
        <w:t xml:space="preserve"> </w:t>
      </w:r>
      <w:r w:rsidRPr="003E560E">
        <w:rPr>
          <w:sz w:val="24"/>
          <w:szCs w:val="24"/>
        </w:rPr>
        <w:t xml:space="preserve">– </w:t>
      </w:r>
      <w:r w:rsidRPr="003E560E">
        <w:t>Структура таблиць «</w:t>
      </w:r>
      <w:r w:rsidR="008237C5" w:rsidRPr="003E560E">
        <w:t>Personal</w:t>
      </w:r>
      <w:r w:rsidRPr="003E560E">
        <w:t>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 xml:space="preserve">Таблиця «Zakaz_menu» призначена для зберігання інформації про кількість страв або напоїв, які є в замовлені. Структура таблиці «Zakaz_menu» зображена на рисунку </w:t>
      </w:r>
      <w:r w:rsidR="003B1B3B" w:rsidRPr="003E560E">
        <w:rPr>
          <w:szCs w:val="28"/>
        </w:rPr>
        <w:t>2.1</w:t>
      </w:r>
      <w:r w:rsidR="009A3B14">
        <w:rPr>
          <w:szCs w:val="28"/>
        </w:rPr>
        <w:t>1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351069" cy="111669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96" cy="111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F282A" w:rsidP="00AB34DB">
      <w:pPr>
        <w:jc w:val="center"/>
      </w:pPr>
      <w:r w:rsidRPr="003E560E">
        <w:t xml:space="preserve">Рисунок </w:t>
      </w:r>
      <w:r w:rsidR="003B1B3B" w:rsidRPr="003E560E">
        <w:t>2.1</w:t>
      </w:r>
      <w:r w:rsidR="009A3B14">
        <w:t>1</w:t>
      </w:r>
      <w:r w:rsidRPr="003E560E">
        <w:t xml:space="preserve"> </w:t>
      </w:r>
      <w:r w:rsidRPr="003E560E">
        <w:rPr>
          <w:sz w:val="24"/>
          <w:szCs w:val="24"/>
        </w:rPr>
        <w:t xml:space="preserve">– </w:t>
      </w:r>
      <w:r w:rsidRPr="003E560E">
        <w:t>Структура таблиць «Zakaz_menu»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«Zakaz» призначена для зберігання інформації про замовлення. Структура таблиці</w:t>
      </w:r>
      <w:r w:rsidR="003B1B3B" w:rsidRPr="003E560E">
        <w:rPr>
          <w:szCs w:val="28"/>
        </w:rPr>
        <w:t xml:space="preserve"> «Zakaz» зображена на рисунку 2.1</w:t>
      </w:r>
      <w:r w:rsidR="009A3B14">
        <w:rPr>
          <w:szCs w:val="28"/>
        </w:rPr>
        <w:t>2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397090" cy="1163782"/>
            <wp:effectExtent l="19050" t="0" r="346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92" cy="11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3B1B3B" w:rsidP="00AB34DB">
      <w:pPr>
        <w:jc w:val="center"/>
      </w:pPr>
      <w:r w:rsidRPr="003E560E">
        <w:t>Рисунок 2.1</w:t>
      </w:r>
      <w:r w:rsidR="009A3B14">
        <w:t>2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>Структура таблиць «Zakaz»</w:t>
      </w:r>
    </w:p>
    <w:p w:rsidR="009F282A" w:rsidRPr="003E560E" w:rsidRDefault="001972C5" w:rsidP="00AB34DB">
      <w:r>
        <w:t>2.3</w:t>
      </w:r>
      <w:r w:rsidR="009A3B14">
        <w:t>.3</w:t>
      </w:r>
      <w:r w:rsidR="009F282A" w:rsidRPr="003E560E">
        <w:t xml:space="preserve"> Логічна модель даних</w:t>
      </w:r>
    </w:p>
    <w:p w:rsidR="009F282A" w:rsidRPr="003E560E" w:rsidRDefault="009F282A" w:rsidP="00AB34DB">
      <w:pPr>
        <w:rPr>
          <w:noProof/>
          <w:lang w:eastAsia="uk-UA"/>
        </w:rPr>
      </w:pPr>
      <w:r w:rsidRPr="003E560E">
        <w:t>Л</w:t>
      </w:r>
      <w:r w:rsidR="00FD6C08" w:rsidRPr="003E560E">
        <w:t>огічна модель даних представлена</w:t>
      </w:r>
      <w:r w:rsidRPr="003E560E">
        <w:t xml:space="preserve"> н</w:t>
      </w:r>
      <w:r w:rsidR="003B1B3B" w:rsidRPr="003E560E">
        <w:rPr>
          <w:noProof/>
          <w:lang w:eastAsia="uk-UA"/>
        </w:rPr>
        <w:t>а рисунку 2.1</w:t>
      </w:r>
      <w:r w:rsidR="009A3B14">
        <w:rPr>
          <w:noProof/>
          <w:lang w:eastAsia="uk-UA"/>
        </w:rPr>
        <w:t>3</w:t>
      </w:r>
      <w:r w:rsidRPr="003E560E">
        <w:rPr>
          <w:noProof/>
          <w:lang w:eastAsia="uk-UA"/>
        </w:rPr>
        <w:t>, в який відображені зв`язких між таблицям.</w:t>
      </w:r>
    </w:p>
    <w:p w:rsidR="009F282A" w:rsidRPr="003E560E" w:rsidRDefault="009F282A" w:rsidP="00AB34DB">
      <w:pPr>
        <w:pStyle w:val="af8"/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4750435" cy="143700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3B1B3B" w:rsidP="00AB34DB">
      <w:pPr>
        <w:spacing w:after="120"/>
        <w:jc w:val="center"/>
        <w:rPr>
          <w:szCs w:val="28"/>
        </w:rPr>
      </w:pPr>
      <w:r w:rsidRPr="003E560E">
        <w:rPr>
          <w:szCs w:val="28"/>
        </w:rPr>
        <w:t>Рисунок 2.1</w:t>
      </w:r>
      <w:r w:rsidR="009A3B14">
        <w:rPr>
          <w:szCs w:val="28"/>
        </w:rPr>
        <w:t xml:space="preserve">3 </w:t>
      </w:r>
      <w:r w:rsidR="009F282A" w:rsidRPr="003E560E">
        <w:rPr>
          <w:szCs w:val="28"/>
        </w:rPr>
        <w:t>– Логічна модель даних</w:t>
      </w:r>
    </w:p>
    <w:p w:rsidR="009A3B14" w:rsidRDefault="001972C5" w:rsidP="00AB34DB">
      <w:r>
        <w:t>2.3</w:t>
      </w:r>
      <w:r w:rsidR="005E4302">
        <w:t>.</w:t>
      </w:r>
      <w:r w:rsidR="009A3B14">
        <w:t>4 Діаграма класів</w:t>
      </w:r>
    </w:p>
    <w:p w:rsidR="005E4302" w:rsidRPr="003E560E" w:rsidRDefault="005E4302" w:rsidP="00AB34DB">
      <w:r w:rsidRPr="003E560E">
        <w:t>Для</w:t>
      </w:r>
      <w:r>
        <w:t xml:space="preserve"> реалізації завдання було розроблено 5 класів.</w:t>
      </w:r>
      <w:r w:rsidRPr="003E560E">
        <w:t xml:space="preserve"> Діаграма клас</w:t>
      </w:r>
      <w:r>
        <w:t>ів, представлена на рисунку 2.</w:t>
      </w:r>
      <w:r w:rsidR="00693AA8">
        <w:t>14</w:t>
      </w:r>
      <w:r w:rsidRPr="003E560E">
        <w:t>.</w:t>
      </w:r>
    </w:p>
    <w:p w:rsidR="005E4302" w:rsidRPr="003E560E" w:rsidRDefault="005E4302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4976030" cy="3157812"/>
            <wp:effectExtent l="19050" t="0" r="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76" cy="317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302" w:rsidRDefault="005E4302" w:rsidP="00AB34DB">
      <w:pPr>
        <w:ind w:firstLine="0"/>
        <w:jc w:val="center"/>
      </w:pPr>
      <w:r>
        <w:t>Рисунок 2.</w:t>
      </w:r>
      <w:r w:rsidR="00693AA8">
        <w:t>14</w:t>
      </w:r>
      <w:r w:rsidRPr="003E560E">
        <w:t xml:space="preserve"> – Діаграма класів</w:t>
      </w:r>
    </w:p>
    <w:p w:rsidR="000D6161" w:rsidRDefault="000D6161" w:rsidP="00AB34DB">
      <w:r>
        <w:t xml:space="preserve">Для роботи з інформацією в базі даних, використовується такі класи: </w:t>
      </w:r>
      <w:r>
        <w:rPr>
          <w:lang w:val="en-US"/>
        </w:rPr>
        <w:t>Zakaz</w:t>
      </w:r>
      <w:r w:rsidRPr="000D6161">
        <w:t xml:space="preserve">, </w:t>
      </w:r>
      <w:r>
        <w:rPr>
          <w:lang w:val="en-US"/>
        </w:rPr>
        <w:t>Personal</w:t>
      </w:r>
      <w:r w:rsidRPr="000D6161">
        <w:t xml:space="preserve">, </w:t>
      </w:r>
      <w:r>
        <w:rPr>
          <w:lang w:val="en-US"/>
        </w:rPr>
        <w:t>Strava</w:t>
      </w:r>
      <w:r w:rsidRPr="00FC0108">
        <w:t>_</w:t>
      </w:r>
      <w:r>
        <w:rPr>
          <w:lang w:val="en-US"/>
        </w:rPr>
        <w:t>Napoi</w:t>
      </w:r>
      <w:r w:rsidRPr="00FC0108">
        <w:t xml:space="preserve">, </w:t>
      </w:r>
      <w:r>
        <w:rPr>
          <w:lang w:val="en-US"/>
        </w:rPr>
        <w:t>Kategoriya</w:t>
      </w:r>
      <w:r w:rsidRPr="00FC0108">
        <w:t xml:space="preserve">, </w:t>
      </w:r>
      <w:r>
        <w:rPr>
          <w:lang w:val="en-US"/>
        </w:rPr>
        <w:t>Ingredientu</w:t>
      </w:r>
      <w:r w:rsidR="00807BC5" w:rsidRPr="00FC0108">
        <w:t>.</w:t>
      </w:r>
      <w:r w:rsidR="00FC0108" w:rsidRPr="00FC0108">
        <w:t xml:space="preserve"> </w:t>
      </w:r>
      <w:r w:rsidR="00FC0108">
        <w:t xml:space="preserve">Головним класом є </w:t>
      </w:r>
      <w:r w:rsidR="00FC0108">
        <w:rPr>
          <w:lang w:val="en-US"/>
        </w:rPr>
        <w:t>Zakaz</w:t>
      </w:r>
      <w:r w:rsidR="00FC0108" w:rsidRPr="00FC0108">
        <w:t xml:space="preserve">, </w:t>
      </w:r>
      <w:r w:rsidR="00FC0108">
        <w:t xml:space="preserve">даний клас наслідує методи та атрибути класів </w:t>
      </w:r>
      <w:r w:rsidR="00FC0108">
        <w:rPr>
          <w:lang w:val="en-US"/>
        </w:rPr>
        <w:t>Personal</w:t>
      </w:r>
      <w:r w:rsidR="00FC0108" w:rsidRPr="00FC0108">
        <w:t xml:space="preserve"> </w:t>
      </w:r>
      <w:r w:rsidR="00FC0108">
        <w:t>та</w:t>
      </w:r>
      <w:r w:rsidR="00FC0108" w:rsidRPr="00FC0108">
        <w:t xml:space="preserve"> </w:t>
      </w:r>
      <w:r w:rsidR="00FC0108">
        <w:rPr>
          <w:lang w:val="en-US"/>
        </w:rPr>
        <w:t>Strava</w:t>
      </w:r>
      <w:r w:rsidR="00FC0108" w:rsidRPr="00FC0108">
        <w:t>_</w:t>
      </w:r>
      <w:r w:rsidR="00FC0108">
        <w:rPr>
          <w:lang w:val="en-US"/>
        </w:rPr>
        <w:t>Napoi</w:t>
      </w:r>
      <w:r w:rsidR="00FC0108" w:rsidRPr="00FC0108">
        <w:t xml:space="preserve">, </w:t>
      </w:r>
      <w:r w:rsidR="00FC0108">
        <w:t>за допомогою цього класу можна обробляти інформацію про замовлен</w:t>
      </w:r>
      <w:r w:rsidR="00E0726B">
        <w:t>ня, фіксувати хто користується програмним забезпеченням під час оформлення замовлення</w:t>
      </w:r>
      <w:r w:rsidR="00AB34DB">
        <w:t>.</w:t>
      </w:r>
    </w:p>
    <w:p w:rsidR="00AB34DB" w:rsidRDefault="00AB34DB" w:rsidP="00AB34DB">
      <w:r>
        <w:t xml:space="preserve">Клас </w:t>
      </w:r>
      <w:r w:rsidR="00596C3A">
        <w:t>«</w:t>
      </w:r>
      <w:r w:rsidR="00596C3A">
        <w:rPr>
          <w:lang w:val="en-US"/>
        </w:rPr>
        <w:t>Personal</w:t>
      </w:r>
      <w:r w:rsidR="00596C3A">
        <w:t>»</w:t>
      </w:r>
      <w:r w:rsidR="007E1C02">
        <w:t xml:space="preserve"> пов’</w:t>
      </w:r>
      <w:r w:rsidR="00C74A98">
        <w:t xml:space="preserve">язаний з таблицею </w:t>
      </w:r>
      <w:r w:rsidR="00C74A98" w:rsidRPr="003E560E">
        <w:t>«</w:t>
      </w:r>
      <w:r w:rsidR="00C74A98">
        <w:rPr>
          <w:lang w:val="en-US"/>
        </w:rPr>
        <w:t>Personal</w:t>
      </w:r>
      <w:r w:rsidR="00C74A98" w:rsidRPr="003E560E">
        <w:t>»</w:t>
      </w:r>
      <w:r w:rsidR="00C74A98" w:rsidRPr="00C74A98">
        <w:rPr>
          <w:lang w:val="ru-RU"/>
        </w:rPr>
        <w:t xml:space="preserve"> </w:t>
      </w:r>
      <w:r w:rsidR="007E1C02">
        <w:t xml:space="preserve">в локальній </w:t>
      </w:r>
      <w:r w:rsidR="00C74A98">
        <w:t>базі даних</w:t>
      </w:r>
      <w:r w:rsidR="00596C3A">
        <w:t>, методами даного класу можна надавати різний доступ до програмного забезпечення.</w:t>
      </w:r>
    </w:p>
    <w:p w:rsidR="00C74A98" w:rsidRPr="00406699" w:rsidRDefault="00C74A98" w:rsidP="00AB34DB">
      <w:r>
        <w:lastRenderedPageBreak/>
        <w:t xml:space="preserve">Клас </w:t>
      </w:r>
      <w:r w:rsidRPr="003E560E">
        <w:t>«</w:t>
      </w:r>
      <w:r>
        <w:rPr>
          <w:lang w:val="en-US"/>
        </w:rPr>
        <w:t>Strava</w:t>
      </w:r>
      <w:r w:rsidRPr="007E1C02">
        <w:t>_</w:t>
      </w:r>
      <w:r>
        <w:rPr>
          <w:lang w:val="en-US"/>
        </w:rPr>
        <w:t>Napoi</w:t>
      </w:r>
      <w:r w:rsidRPr="003E560E">
        <w:t>»</w:t>
      </w:r>
      <w:r w:rsidRPr="007E1C02">
        <w:t xml:space="preserve"> </w:t>
      </w:r>
      <w:r w:rsidR="007E1C02">
        <w:t>пов’язаний з таблицею «</w:t>
      </w:r>
      <w:r w:rsidR="007E1C02">
        <w:rPr>
          <w:lang w:val="en-US"/>
        </w:rPr>
        <w:t>Strava</w:t>
      </w:r>
      <w:r w:rsidR="007E1C02">
        <w:t>»</w:t>
      </w:r>
      <w:r w:rsidR="007E1C02" w:rsidRPr="007E1C02">
        <w:rPr>
          <w:lang w:val="ru-RU"/>
        </w:rPr>
        <w:t xml:space="preserve"> </w:t>
      </w:r>
      <w:r w:rsidR="007E1C02">
        <w:t>в локальній базі даних, методами даного можна додавати, редагувати та видаляти інформацію про страви</w:t>
      </w:r>
      <w:r w:rsidR="00A1033D">
        <w:t xml:space="preserve"> та напої. Даний клас наслідує методи та атрибути класів </w:t>
      </w:r>
      <w:r w:rsidR="00A1033D" w:rsidRPr="003E560E">
        <w:t>«</w:t>
      </w:r>
      <w:r w:rsidR="00A1033D">
        <w:rPr>
          <w:lang w:val="en-US"/>
        </w:rPr>
        <w:t>Ingredientu</w:t>
      </w:r>
      <w:r w:rsidR="00A1033D" w:rsidRPr="003E560E">
        <w:t>»</w:t>
      </w:r>
      <w:r w:rsidR="00A1033D">
        <w:t xml:space="preserve"> та </w:t>
      </w:r>
      <w:r w:rsidR="00A1033D" w:rsidRPr="003E560E">
        <w:t>«</w:t>
      </w:r>
      <w:r w:rsidR="00A1033D">
        <w:rPr>
          <w:lang w:val="en-US"/>
        </w:rPr>
        <w:t>Kategoriya</w:t>
      </w:r>
      <w:r w:rsidR="00A1033D" w:rsidRPr="003E560E">
        <w:t>»</w:t>
      </w:r>
      <w:r w:rsidR="006D667D" w:rsidRPr="00406699">
        <w:t>.</w:t>
      </w:r>
    </w:p>
    <w:p w:rsidR="00E210BC" w:rsidRPr="003E560E" w:rsidRDefault="00E210BC" w:rsidP="00AB34DB">
      <w:pPr>
        <w:pStyle w:val="2"/>
      </w:pPr>
      <w:bookmarkStart w:id="17" w:name="_Toc508820919"/>
      <w:r w:rsidRPr="003E560E">
        <w:t>2.</w:t>
      </w:r>
      <w:r w:rsidR="001972C5">
        <w:t>4</w:t>
      </w:r>
      <w:r w:rsidRPr="003E560E">
        <w:t xml:space="preserve"> Представлення реалізації</w:t>
      </w:r>
      <w:bookmarkEnd w:id="17"/>
    </w:p>
    <w:p w:rsidR="008106EC" w:rsidRPr="003E560E" w:rsidRDefault="008106EC" w:rsidP="00AB34DB">
      <w:r w:rsidRPr="003E560E">
        <w:t>На рисунку 2</w:t>
      </w:r>
      <w:r w:rsidR="00693AA8">
        <w:t>.15</w:t>
      </w:r>
      <w:r w:rsidRPr="003E560E">
        <w:t xml:space="preserve"> зображено діаграму пакетів, завдяки </w:t>
      </w:r>
      <w:r w:rsidR="00F92248" w:rsidRPr="003E560E">
        <w:t>користувацького</w:t>
      </w:r>
      <w:r w:rsidRPr="003E560E">
        <w:t xml:space="preserve"> інтерфейсу користувач зможе отримати доступ до</w:t>
      </w:r>
      <w:r w:rsidR="00761E73" w:rsidRPr="003E560E">
        <w:t xml:space="preserve"> обробки</w:t>
      </w:r>
      <w:r w:rsidRPr="003E560E">
        <w:t xml:space="preserve"> даних завдяки модулю даних, який дозволяє згрупувати та передати дані в зручному форматі</w:t>
      </w:r>
      <w:r w:rsidR="000610C3" w:rsidRPr="003E560E">
        <w:t>, які зберігаються в базі даних</w:t>
      </w:r>
      <w:r w:rsidRPr="003E560E">
        <w:t>.</w:t>
      </w:r>
    </w:p>
    <w:p w:rsidR="008106EC" w:rsidRPr="003E560E" w:rsidRDefault="008106EC" w:rsidP="00AB34DB">
      <w:pPr>
        <w:pStyle w:val="1"/>
        <w:spacing w:line="360" w:lineRule="auto"/>
      </w:pPr>
      <w:r w:rsidRPr="003E560E">
        <w:rPr>
          <w:b w:val="0"/>
          <w:iCs w:val="0"/>
          <w:caps w:val="0"/>
          <w:noProof/>
          <w:lang w:val="ru-RU"/>
        </w:rPr>
        <w:drawing>
          <wp:inline distT="0" distB="0" distL="0" distR="0">
            <wp:extent cx="4362944" cy="1178558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91" cy="117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6EC" w:rsidRPr="003E560E" w:rsidRDefault="008106EC" w:rsidP="00AB34DB">
      <w:pPr>
        <w:ind w:firstLine="0"/>
        <w:jc w:val="center"/>
        <w:rPr>
          <w:szCs w:val="28"/>
        </w:rPr>
      </w:pPr>
      <w:r w:rsidRPr="003E560E">
        <w:rPr>
          <w:szCs w:val="28"/>
        </w:rPr>
        <w:t>Рисунок 2</w:t>
      </w:r>
      <w:r w:rsidR="00693AA8">
        <w:rPr>
          <w:szCs w:val="28"/>
        </w:rPr>
        <w:t>.15</w:t>
      </w:r>
      <w:r w:rsidRPr="003E560E">
        <w:rPr>
          <w:szCs w:val="28"/>
        </w:rPr>
        <w:t xml:space="preserve"> – Діаграма пакетів</w:t>
      </w:r>
    </w:p>
    <w:p w:rsidR="006E5F0F" w:rsidRPr="003E560E" w:rsidRDefault="0018441C" w:rsidP="00AB34DB">
      <w:r w:rsidRPr="003E560E">
        <w:t>В даному розділі було представлено реалізацію діаграм послідовності, стану, класів, взаємодії, описано кожну дію. Також</w:t>
      </w:r>
      <w:r w:rsidR="006E5F0F" w:rsidRPr="003E560E">
        <w:t xml:space="preserve"> розроблені логічна та фізичні моделі даних, яка описує інформацію про базу даних.</w:t>
      </w:r>
    </w:p>
    <w:p w:rsidR="004B6D46" w:rsidRPr="003E560E" w:rsidRDefault="008A0137" w:rsidP="00AB34DB">
      <w:pPr>
        <w:pStyle w:val="1"/>
        <w:spacing w:line="360" w:lineRule="auto"/>
      </w:pPr>
      <w:r w:rsidRPr="003E560E">
        <w:br w:type="page"/>
      </w:r>
      <w:bookmarkStart w:id="18" w:name="_Toc508820920"/>
      <w:r w:rsidR="00AE6E3F" w:rsidRPr="003E560E">
        <w:lastRenderedPageBreak/>
        <w:t xml:space="preserve">Розділ </w:t>
      </w:r>
      <w:r w:rsidR="006F4646" w:rsidRPr="003E560E">
        <w:t>3</w:t>
      </w:r>
      <w:r w:rsidR="00AE6E3F" w:rsidRPr="003E560E">
        <w:t>.</w:t>
      </w:r>
      <w:r w:rsidR="004B6D46" w:rsidRPr="003E560E">
        <w:t xml:space="preserve"> Робочий проект</w:t>
      </w:r>
      <w:bookmarkEnd w:id="18"/>
    </w:p>
    <w:p w:rsidR="004B6D46" w:rsidRPr="003E560E" w:rsidRDefault="006F4646" w:rsidP="00AB34DB">
      <w:pPr>
        <w:pStyle w:val="2"/>
      </w:pPr>
      <w:bookmarkStart w:id="19" w:name="_Toc508820921"/>
      <w:r w:rsidRPr="003E560E">
        <w:t>3</w:t>
      </w:r>
      <w:r w:rsidR="004B6D46" w:rsidRPr="003E560E">
        <w:t>.1 Засоби розробки</w:t>
      </w:r>
      <w:bookmarkEnd w:id="19"/>
    </w:p>
    <w:p w:rsidR="006C1AF5" w:rsidRPr="003E560E" w:rsidRDefault="006C1AF5" w:rsidP="00AB34DB">
      <w:r w:rsidRPr="003E560E">
        <w:t>Як середовище для розробки додатку була обрана програма</w:t>
      </w:r>
      <w:r w:rsidRPr="003E560E">
        <w:rPr>
          <w:color w:val="FF0000"/>
        </w:rPr>
        <w:t xml:space="preserve"> </w:t>
      </w:r>
      <w:r w:rsidRPr="003E560E">
        <w:t>RAD Studio XE7</w:t>
      </w:r>
      <w:r w:rsidR="00945DD7" w:rsidRPr="003E560E">
        <w:t xml:space="preserve"> Builder C++</w:t>
      </w:r>
      <w:r w:rsidRPr="003E560E">
        <w:t xml:space="preserve">. Вона заснована  компанією </w:t>
      </w:r>
      <w:r w:rsidR="00DE7F48" w:rsidRPr="003E560E">
        <w:t>Embarcadero</w:t>
      </w:r>
      <w:r w:rsidRPr="003E560E">
        <w:t>. Існує безліч середовищ розробки, але дана була обрана в зв’язку з її зр</w:t>
      </w:r>
      <w:r w:rsidRPr="003E560E">
        <w:rPr>
          <w:b/>
        </w:rPr>
        <w:t>у</w:t>
      </w:r>
      <w:r w:rsidRPr="003E560E">
        <w:t xml:space="preserve">чним графічним інтерфейсом і засобами налагодження. </w:t>
      </w:r>
      <w:r w:rsidR="00945DD7" w:rsidRPr="003E560E">
        <w:rPr>
          <w:szCs w:val="28"/>
        </w:rPr>
        <w:t xml:space="preserve">Основу RAD Studio становить не тільки саму мову, але і RAD (Rapid Application Development) – середовище швидкої розробки програм. Завдяки візуальному програмуванню, а також досить велика бібліотека візуальних </w:t>
      </w:r>
      <w:r w:rsidR="00945DD7" w:rsidRPr="003E560E">
        <w:t>RAD Studio XE7 Builder C++</w:t>
      </w:r>
      <w:r w:rsidR="00945DD7" w:rsidRPr="003E560E">
        <w:rPr>
          <w:szCs w:val="28"/>
        </w:rPr>
        <w:t xml:space="preserve"> дозволяє створювати програми найбільш швидко і ефективно, приймаючи на себе основну роботу, і залишаючи програмісту творчий процес. Зрозуміло, можливість швидкого створення професійних додатків для Windows робить </w:t>
      </w:r>
      <w:r w:rsidR="00945DD7" w:rsidRPr="003E560E">
        <w:t>RAD Studio XE7</w:t>
      </w:r>
      <w:r w:rsidR="00AB789F" w:rsidRPr="003E560E">
        <w:t xml:space="preserve"> Builder C++</w:t>
      </w:r>
      <w:r w:rsidR="00244A6A" w:rsidRPr="003E560E">
        <w:t xml:space="preserve"> </w:t>
      </w:r>
      <w:r w:rsidR="00945DD7" w:rsidRPr="003E560E">
        <w:rPr>
          <w:szCs w:val="28"/>
        </w:rPr>
        <w:t>– програмістів затребуваними у всіх галузях людської діяльності.</w:t>
      </w:r>
    </w:p>
    <w:p w:rsidR="006C1AF5" w:rsidRPr="003E560E" w:rsidRDefault="006C1AF5" w:rsidP="00AB34DB">
      <w:r w:rsidRPr="003E560E">
        <w:t>Головні можливості середовища розробки, які були відзначені в ході виконання курсової роботи: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включені всі «інтелектуальні» можливості по редагуванню коду – авто доповнення, рефакторинг і аналіз коду;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є можливість візуального перегляду майбутнього програми;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збірка проекту працює швидше, ніж в альтернативних середовищах розробки;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зручний конструктор інтерфейсів;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зручне і інтуїтивно зрозуміле легування проекту;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управління локалізацією і перекладами;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управління різними базами даними;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моніторинг використовуваної пам’яті;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високопродуктивний компілятор в машинний код;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об’єктно-орієнтована модель компонентів;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візуальна (а, отже, і швидкісний) побудова додатків з програмних прототипів;</w:t>
      </w:r>
    </w:p>
    <w:p w:rsidR="00945DD7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масштабовані засоби для побудови баз даних.</w:t>
      </w:r>
    </w:p>
    <w:p w:rsidR="004B6D46" w:rsidRPr="003E560E" w:rsidRDefault="006F4646" w:rsidP="00AB34DB">
      <w:pPr>
        <w:pStyle w:val="2"/>
      </w:pPr>
      <w:bookmarkStart w:id="20" w:name="_Toc508820922"/>
      <w:r w:rsidRPr="003E560E">
        <w:lastRenderedPageBreak/>
        <w:t>3</w:t>
      </w:r>
      <w:r w:rsidR="004B6D46" w:rsidRPr="003E560E">
        <w:t>.</w:t>
      </w:r>
      <w:r w:rsidR="00407FF6" w:rsidRPr="003E560E">
        <w:t>2</w:t>
      </w:r>
      <w:r w:rsidR="004B6D46" w:rsidRPr="003E560E">
        <w:t xml:space="preserve"> Інтерфейс програмного забезпечення</w:t>
      </w:r>
      <w:bookmarkEnd w:id="20"/>
    </w:p>
    <w:p w:rsidR="00BB3BAE" w:rsidRPr="00BB3BAE" w:rsidRDefault="00BB3BAE" w:rsidP="00AB34DB">
      <w:r>
        <w:t>Для зручності роботи з програмним забезпеченням при проектуванні інтерфейсу врахована, що адміністратор та офіціант мають різні можливості</w:t>
      </w:r>
    </w:p>
    <w:p w:rsidR="00DC12E5" w:rsidRDefault="00922861" w:rsidP="00AB34DB">
      <w:r w:rsidRPr="003E560E">
        <w:t>І</w:t>
      </w:r>
      <w:r w:rsidR="00732BFD" w:rsidRPr="003E560E">
        <w:t>нтерфейс</w:t>
      </w:r>
      <w:r w:rsidR="0094669E" w:rsidRPr="003E560E">
        <w:t xml:space="preserve"> вікна </w:t>
      </w:r>
      <w:r w:rsidR="0094669E" w:rsidRPr="003E560E">
        <w:rPr>
          <w:szCs w:val="28"/>
        </w:rPr>
        <w:t xml:space="preserve">«Головне вікно» </w:t>
      </w:r>
      <w:r w:rsidR="005D6E73" w:rsidRPr="003E560E">
        <w:t xml:space="preserve"> програмного забезпечення</w:t>
      </w:r>
      <w:r w:rsidR="003B1B3B" w:rsidRPr="003E560E">
        <w:t xml:space="preserve"> зображено на рисунку 3.1</w:t>
      </w:r>
      <w:r w:rsidR="00CF70C7">
        <w:t>. Д</w:t>
      </w:r>
      <w:r w:rsidR="007835E2" w:rsidRPr="003E560E">
        <w:t>а</w:t>
      </w:r>
      <w:r w:rsidR="00732BFD" w:rsidRPr="003E560E">
        <w:t>не вікно виводить інформацію про зміст поточного замовлення, ст</w:t>
      </w:r>
      <w:r w:rsidR="00111F0A" w:rsidRPr="003E560E">
        <w:t>рави та напої які є в меню, дану інформацію</w:t>
      </w:r>
      <w:r w:rsidR="00732BFD" w:rsidRPr="003E560E">
        <w:t xml:space="preserve"> можна фільтрувати</w:t>
      </w:r>
      <w:r w:rsidR="00111F0A" w:rsidRPr="003E560E">
        <w:t xml:space="preserve"> за допомогою вибору категорії. Також є можливіст</w:t>
      </w:r>
      <w:r w:rsidR="00B7575E">
        <w:t xml:space="preserve">ь </w:t>
      </w:r>
      <w:r w:rsidR="00B7575E" w:rsidRPr="003E560E">
        <w:t>видача ра</w:t>
      </w:r>
      <w:r w:rsidR="00B7575E">
        <w:t xml:space="preserve">хунку </w:t>
      </w:r>
      <w:r w:rsidR="00111F0A" w:rsidRPr="003E560E">
        <w:t>після прове</w:t>
      </w:r>
      <w:r w:rsidR="00F40241" w:rsidRPr="003E560E">
        <w:t>дення замовлення</w:t>
      </w:r>
      <w:r w:rsidR="00DC12E5">
        <w:t>.</w:t>
      </w:r>
    </w:p>
    <w:p w:rsidR="00F40241" w:rsidRPr="003E560E" w:rsidRDefault="00F40241" w:rsidP="00AB34DB">
      <w:r w:rsidRPr="003E560E">
        <w:t xml:space="preserve">Даний інтерфейс є достатньо гнучкий та простий у використанні, всі елементи меню </w:t>
      </w:r>
      <w:r w:rsidR="00965FC3" w:rsidRPr="003E560E">
        <w:t>розміщені компактно для швидкого доступу до них.</w:t>
      </w:r>
    </w:p>
    <w:p w:rsidR="007835E2" w:rsidRPr="003E560E" w:rsidRDefault="007835E2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6192520" cy="327999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27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5E2" w:rsidRPr="003E560E" w:rsidRDefault="003B1B3B" w:rsidP="00AB34DB">
      <w:pPr>
        <w:pStyle w:val="af7"/>
      </w:pPr>
      <w:r w:rsidRPr="003E560E">
        <w:t>Рисунок 3.1</w:t>
      </w:r>
      <w:r w:rsidR="00BA555C" w:rsidRPr="003E560E">
        <w:t xml:space="preserve"> –</w:t>
      </w:r>
      <w:r w:rsidR="0094669E" w:rsidRPr="003E560E">
        <w:t xml:space="preserve"> Вікно</w:t>
      </w:r>
      <w:r w:rsidR="00BA555C" w:rsidRPr="003E560E">
        <w:t xml:space="preserve"> </w:t>
      </w:r>
      <w:r w:rsidR="0094669E" w:rsidRPr="003E560E">
        <w:t>«Головне вікно»</w:t>
      </w:r>
    </w:p>
    <w:p w:rsidR="007A7FC0" w:rsidRPr="003E560E" w:rsidRDefault="0094669E" w:rsidP="00AB34DB">
      <w:r w:rsidRPr="003E560E">
        <w:t>Інтерфейс вікна</w:t>
      </w:r>
      <w:r w:rsidR="007A7FC0" w:rsidRPr="003E560E">
        <w:t xml:space="preserve"> </w:t>
      </w:r>
      <w:r w:rsidR="007A7FC0" w:rsidRPr="003E560E">
        <w:rPr>
          <w:szCs w:val="28"/>
        </w:rPr>
        <w:t xml:space="preserve">«Адміністрування» </w:t>
      </w:r>
      <w:r w:rsidR="007031EC" w:rsidRPr="003E560E">
        <w:rPr>
          <w:szCs w:val="28"/>
        </w:rPr>
        <w:t>зо</w:t>
      </w:r>
      <w:r w:rsidR="003B1B3B" w:rsidRPr="003E560E">
        <w:rPr>
          <w:szCs w:val="28"/>
        </w:rPr>
        <w:t xml:space="preserve">бражено на рисунку </w:t>
      </w:r>
      <w:r w:rsidR="007031EC" w:rsidRPr="003E560E">
        <w:rPr>
          <w:szCs w:val="28"/>
        </w:rPr>
        <w:t>3</w:t>
      </w:r>
      <w:r w:rsidR="003B1B3B" w:rsidRPr="003E560E">
        <w:rPr>
          <w:szCs w:val="28"/>
        </w:rPr>
        <w:t>.2</w:t>
      </w:r>
      <w:r w:rsidR="007031EC" w:rsidRPr="003E560E">
        <w:rPr>
          <w:szCs w:val="28"/>
        </w:rPr>
        <w:t>, дане вікн</w:t>
      </w:r>
      <w:r w:rsidR="00F42F64" w:rsidRPr="003E560E">
        <w:rPr>
          <w:szCs w:val="28"/>
        </w:rPr>
        <w:t>о призначена для адміністратора</w:t>
      </w:r>
      <w:r w:rsidR="00341978">
        <w:rPr>
          <w:szCs w:val="28"/>
        </w:rPr>
        <w:t>. У</w:t>
      </w:r>
      <w:r w:rsidR="00F47E7B" w:rsidRPr="003E560E">
        <w:rPr>
          <w:szCs w:val="28"/>
        </w:rPr>
        <w:t xml:space="preserve"> даному вікні адміністратор може додавати, редагувати, видаляти інформацію про замовлення, страви та напої, категорії, інгредієнти страв, також </w:t>
      </w:r>
      <w:r w:rsidR="00C82BF2" w:rsidRPr="003E560E">
        <w:rPr>
          <w:szCs w:val="28"/>
        </w:rPr>
        <w:t>можна переглядати інформацію в табл</w:t>
      </w:r>
      <w:r w:rsidR="00BC261D" w:rsidRPr="003E560E">
        <w:rPr>
          <w:szCs w:val="28"/>
        </w:rPr>
        <w:t xml:space="preserve">ицях, які компактно розміщені в лівій </w:t>
      </w:r>
      <w:r w:rsidR="00990018" w:rsidRPr="003E560E">
        <w:rPr>
          <w:szCs w:val="28"/>
        </w:rPr>
        <w:t>частині вікна. Також адміністратор має доступ для управління користувачами даного програмного продукту.</w:t>
      </w:r>
      <w:r w:rsidR="00E97059" w:rsidRPr="003E560E">
        <w:rPr>
          <w:szCs w:val="28"/>
        </w:rPr>
        <w:t xml:space="preserve"> Інтерфейс вікна достатньо зрозумілий та сприятливий для роботи з ним.</w:t>
      </w:r>
    </w:p>
    <w:p w:rsidR="007A7FC0" w:rsidRPr="003E560E" w:rsidRDefault="007031EC" w:rsidP="00AB34DB">
      <w:pPr>
        <w:pStyle w:val="af8"/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5718412" cy="31893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11" cy="319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23" w:rsidRPr="003E560E" w:rsidRDefault="003B1B3B" w:rsidP="00AB34DB">
      <w:pPr>
        <w:pStyle w:val="af7"/>
      </w:pPr>
      <w:r w:rsidRPr="003E560E">
        <w:t>Рисунок 3.2</w:t>
      </w:r>
      <w:r w:rsidR="007A7FC0" w:rsidRPr="003E560E">
        <w:t xml:space="preserve"> – </w:t>
      </w:r>
      <w:r w:rsidR="007031EC" w:rsidRPr="003E560E">
        <w:t>Вікно «Адміністрування</w:t>
      </w:r>
      <w:r w:rsidR="009F5EA2" w:rsidRPr="003E560E">
        <w:t>»</w:t>
      </w:r>
    </w:p>
    <w:p w:rsidR="00104B93" w:rsidRPr="003E560E" w:rsidRDefault="00E5226E" w:rsidP="00AB34DB">
      <w:r>
        <w:t>Для авторизації користувача розроблено вікно</w:t>
      </w:r>
      <w:r w:rsidR="00104B93" w:rsidRPr="003E560E">
        <w:t xml:space="preserve"> </w:t>
      </w:r>
      <w:r w:rsidR="00104B93" w:rsidRPr="003E560E">
        <w:rPr>
          <w:szCs w:val="28"/>
        </w:rPr>
        <w:t>«Авторизація» зо</w:t>
      </w:r>
      <w:r w:rsidR="003B1B3B" w:rsidRPr="003E560E">
        <w:rPr>
          <w:szCs w:val="28"/>
        </w:rPr>
        <w:t>бражено на рисунку 3.3</w:t>
      </w:r>
      <w:r>
        <w:rPr>
          <w:szCs w:val="28"/>
        </w:rPr>
        <w:t>. Д</w:t>
      </w:r>
      <w:r w:rsidR="00104B93" w:rsidRPr="003E560E">
        <w:rPr>
          <w:szCs w:val="28"/>
        </w:rPr>
        <w:t>ане вікно призначена</w:t>
      </w:r>
      <w:r w:rsidR="00BB3635">
        <w:rPr>
          <w:szCs w:val="28"/>
        </w:rPr>
        <w:t xml:space="preserve"> для вводу особистих даних та вибору необхідної дії</w:t>
      </w:r>
      <w:r w:rsidR="00957DF2" w:rsidRPr="003E560E">
        <w:rPr>
          <w:szCs w:val="28"/>
        </w:rPr>
        <w:t>.</w:t>
      </w:r>
    </w:p>
    <w:p w:rsidR="00104B93" w:rsidRPr="003E560E" w:rsidRDefault="00104B93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839264" cy="164802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01" cy="165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93" w:rsidRPr="003E560E" w:rsidRDefault="003B1B3B" w:rsidP="00AB34DB">
      <w:pPr>
        <w:pStyle w:val="af7"/>
      </w:pPr>
      <w:r w:rsidRPr="003E560E">
        <w:t>Рисунок 3.3</w:t>
      </w:r>
      <w:r w:rsidR="00104B93" w:rsidRPr="003E560E">
        <w:t xml:space="preserve"> – Вікно «Авторизація»</w:t>
      </w:r>
    </w:p>
    <w:p w:rsidR="00694FDA" w:rsidRPr="003E560E" w:rsidRDefault="00694FDA" w:rsidP="00AB34DB">
      <w:r w:rsidRPr="003E560E">
        <w:t xml:space="preserve">Інтерфейс вікна </w:t>
      </w:r>
      <w:r w:rsidRPr="003E560E">
        <w:rPr>
          <w:szCs w:val="28"/>
        </w:rPr>
        <w:t>«Додати інгредієнт до страви» зо</w:t>
      </w:r>
      <w:r w:rsidR="003B1B3B" w:rsidRPr="003E560E">
        <w:rPr>
          <w:szCs w:val="28"/>
        </w:rPr>
        <w:t>бражено на рисунку 3.4</w:t>
      </w:r>
      <w:r w:rsidRPr="003E560E">
        <w:rPr>
          <w:szCs w:val="28"/>
        </w:rPr>
        <w:t>, дане вікно призначена для додавання інформації про інгредієнт страви</w:t>
      </w:r>
      <w:r w:rsidR="00084EAC" w:rsidRPr="003E560E">
        <w:rPr>
          <w:szCs w:val="28"/>
        </w:rPr>
        <w:t>.</w:t>
      </w:r>
    </w:p>
    <w:p w:rsidR="00694FDA" w:rsidRPr="003E560E" w:rsidRDefault="00694FDA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816862" cy="1385333"/>
            <wp:effectExtent l="19050" t="0" r="2538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48" cy="138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A" w:rsidRPr="003E560E" w:rsidRDefault="003B1B3B" w:rsidP="00AB34DB">
      <w:pPr>
        <w:pStyle w:val="af7"/>
      </w:pPr>
      <w:r w:rsidRPr="003E560E">
        <w:t>Рисунок 3.4</w:t>
      </w:r>
      <w:r w:rsidR="00694FDA" w:rsidRPr="003E560E">
        <w:t xml:space="preserve"> – Вікно «</w:t>
      </w:r>
      <w:r w:rsidR="00084EAC" w:rsidRPr="003E560E">
        <w:t>Додати інгредієнт до страви</w:t>
      </w:r>
      <w:r w:rsidR="00694FDA" w:rsidRPr="003E560E">
        <w:t>»</w:t>
      </w:r>
    </w:p>
    <w:p w:rsidR="004B6D46" w:rsidRPr="003E560E" w:rsidRDefault="006F4646" w:rsidP="00AB34DB">
      <w:pPr>
        <w:pStyle w:val="2"/>
      </w:pPr>
      <w:bookmarkStart w:id="21" w:name="_Toc508820923"/>
      <w:r w:rsidRPr="003E560E">
        <w:lastRenderedPageBreak/>
        <w:t>3</w:t>
      </w:r>
      <w:r w:rsidR="004B6D46" w:rsidRPr="003E560E">
        <w:t>.</w:t>
      </w:r>
      <w:r w:rsidR="00407FF6" w:rsidRPr="003E560E">
        <w:t>3</w:t>
      </w:r>
      <w:r w:rsidR="004B6D46" w:rsidRPr="003E560E">
        <w:t xml:space="preserve"> Розробка документів на супроводження програмного забезпечення</w:t>
      </w:r>
      <w:bookmarkEnd w:id="21"/>
    </w:p>
    <w:p w:rsidR="004B6D46" w:rsidRPr="003E560E" w:rsidRDefault="006F4646" w:rsidP="00AB34DB">
      <w:pPr>
        <w:pStyle w:val="3"/>
        <w:rPr>
          <w:b w:val="0"/>
        </w:rPr>
      </w:pPr>
      <w:bookmarkStart w:id="22" w:name="_Toc508820279"/>
      <w:bookmarkStart w:id="23" w:name="_Toc508820924"/>
      <w:r w:rsidRPr="003E560E">
        <w:rPr>
          <w:b w:val="0"/>
        </w:rPr>
        <w:t>3</w:t>
      </w:r>
      <w:r w:rsidR="004B6D46" w:rsidRPr="003E560E">
        <w:rPr>
          <w:b w:val="0"/>
        </w:rPr>
        <w:t>.</w:t>
      </w:r>
      <w:r w:rsidR="00407FF6" w:rsidRPr="003E560E">
        <w:rPr>
          <w:b w:val="0"/>
        </w:rPr>
        <w:t>3</w:t>
      </w:r>
      <w:r w:rsidR="004B6D46" w:rsidRPr="003E560E">
        <w:rPr>
          <w:b w:val="0"/>
        </w:rPr>
        <w:t>.1 Інструкція програмісту</w:t>
      </w:r>
      <w:bookmarkEnd w:id="22"/>
      <w:bookmarkEnd w:id="23"/>
    </w:p>
    <w:p w:rsidR="008160DC" w:rsidRPr="003E560E" w:rsidRDefault="008160DC" w:rsidP="00AB34DB">
      <w:r w:rsidRPr="003E560E">
        <w:t>Даний проект складається з 4 форм та модулю з не візуальними компонентами для обробки даних</w:t>
      </w:r>
      <w:r w:rsidR="004E347F" w:rsidRPr="003E560E">
        <w:t xml:space="preserve"> (</w:t>
      </w:r>
      <w:r w:rsidR="004B53D0" w:rsidRPr="003E560E">
        <w:t>3.5</w:t>
      </w:r>
      <w:r w:rsidR="004E347F" w:rsidRPr="003E560E">
        <w:t>)</w:t>
      </w:r>
      <w:r w:rsidRPr="003E560E">
        <w:t>.</w:t>
      </w:r>
      <w:r w:rsidR="004E347F" w:rsidRPr="003E560E">
        <w:t xml:space="preserve"> </w:t>
      </w:r>
    </w:p>
    <w:p w:rsidR="008160DC" w:rsidRPr="003E560E" w:rsidRDefault="00332B7D" w:rsidP="00F253EE">
      <w:pPr>
        <w:pStyle w:val="af8"/>
      </w:pPr>
      <w:r w:rsidRPr="003E560E">
        <w:rPr>
          <w:noProof/>
          <w:lang w:val="ru-RU"/>
        </w:rPr>
        <w:drawing>
          <wp:inline distT="0" distB="0" distL="0" distR="0" wp14:anchorId="4FBA8E7C" wp14:editId="42F91B4A">
            <wp:extent cx="4695736" cy="1528549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765" cy="152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7D" w:rsidRPr="003E560E" w:rsidRDefault="00332B7D" w:rsidP="00F253EE">
      <w:pPr>
        <w:pStyle w:val="af7"/>
      </w:pPr>
      <w:r w:rsidRPr="003E560E">
        <w:t>Рисунок 3.5 – Список форм</w:t>
      </w:r>
    </w:p>
    <w:p w:rsidR="00332B7D" w:rsidRPr="003E560E" w:rsidRDefault="0091396D" w:rsidP="00AB34DB">
      <w:pPr>
        <w:rPr>
          <w:b/>
        </w:rPr>
      </w:pPr>
      <w:r w:rsidRPr="003E560E">
        <w:rPr>
          <w:b/>
        </w:rPr>
        <w:t>DataModule.cpp, DataModule.h</w:t>
      </w:r>
      <w:r w:rsidR="00C913D2" w:rsidRPr="003E560E">
        <w:rPr>
          <w:b/>
        </w:rPr>
        <w:t>, HiderFile</w:t>
      </w:r>
    </w:p>
    <w:p w:rsidR="0091396D" w:rsidRPr="00AE4A48" w:rsidRDefault="0091396D" w:rsidP="00AB34DB">
      <w:r w:rsidRPr="003E560E">
        <w:t>Модуль з не візуалізованими компонентами. Даний</w:t>
      </w:r>
      <w:r w:rsidR="00AE4A48">
        <w:t xml:space="preserve"> модуль містить такі компоненти</w:t>
      </w:r>
      <w:r w:rsidR="00AE4A48" w:rsidRPr="00252E93">
        <w:rPr>
          <w:lang w:val="ru-RU"/>
        </w:rPr>
        <w:t xml:space="preserve"> </w:t>
      </w:r>
      <w:r w:rsidR="00AE4A48">
        <w:t>для з’єднання проекту з базою даних</w:t>
      </w:r>
      <w:r w:rsidR="00252E93">
        <w:t>: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 xml:space="preserve"> ADOConnection</w:t>
      </w:r>
      <w:r w:rsidR="00356FF7" w:rsidRPr="003E560E">
        <w:t xml:space="preserve"> – для з’єднання з локальною базою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DBPersonal</w:t>
      </w:r>
      <w:r w:rsidR="00356FF7" w:rsidRPr="003E560E">
        <w:t xml:space="preserve"> – для з’єднання з таблицею «Personal</w:t>
      </w:r>
      <w:r w:rsidR="00356FF7" w:rsidRPr="003E560E">
        <w:rPr>
          <w:szCs w:val="28"/>
        </w:rPr>
        <w:t>» в базі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DBGolovna</w:t>
      </w:r>
      <w:r w:rsidR="00356FF7" w:rsidRPr="003E560E">
        <w:t xml:space="preserve"> – для з’єднання з таблицею «Страва</w:t>
      </w:r>
      <w:r w:rsidR="00356FF7" w:rsidRPr="003E560E">
        <w:rPr>
          <w:szCs w:val="28"/>
        </w:rPr>
        <w:t>» в базі даних, для вибору страви або напою з меню;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DBStrava</w:t>
      </w:r>
      <w:r w:rsidR="00356FF7" w:rsidRPr="003E560E">
        <w:t xml:space="preserve"> – для з’єднання з таблицею «Страва</w:t>
      </w:r>
      <w:r w:rsidR="00356FF7" w:rsidRPr="003E560E">
        <w:rPr>
          <w:szCs w:val="28"/>
        </w:rPr>
        <w:t>» в базі даних, для обробки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DBIngredienty</w:t>
      </w:r>
      <w:r w:rsidR="00356FF7" w:rsidRPr="003E560E">
        <w:t xml:space="preserve"> – для з’єднання з таблицею «Склад страви</w:t>
      </w:r>
      <w:r w:rsidR="00356FF7" w:rsidRPr="003E560E">
        <w:rPr>
          <w:szCs w:val="28"/>
        </w:rPr>
        <w:t>» в базі даних, для перегляду та обробки інформації про інгредієнти, які відносяться до певної страви;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DBIngred</w:t>
      </w:r>
      <w:r w:rsidR="00356FF7" w:rsidRPr="003E560E">
        <w:t xml:space="preserve"> – для з’єднання з таблицею «Ingredienty</w:t>
      </w:r>
      <w:r w:rsidR="00356FF7" w:rsidRPr="003E560E">
        <w:rPr>
          <w:szCs w:val="28"/>
        </w:rPr>
        <w:t>» в базі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Check</w:t>
      </w:r>
      <w:r w:rsidR="00356FF7" w:rsidRPr="003E560E">
        <w:t xml:space="preserve"> – для з’єднання з таблицею «Чек</w:t>
      </w:r>
      <w:r w:rsidR="00356FF7" w:rsidRPr="003E560E">
        <w:rPr>
          <w:szCs w:val="28"/>
        </w:rPr>
        <w:t>» в базі даних, для створення рахунку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TSQL</w:t>
      </w:r>
      <w:r w:rsidR="008C390A" w:rsidRPr="003E560E">
        <w:t xml:space="preserve"> – компонент який з’єднаний з локальною базою даних, для виконання певних запитів на додавання, оновлення, видалення;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DBZakaz_check</w:t>
      </w:r>
      <w:r w:rsidR="008C390A" w:rsidRPr="003E560E">
        <w:t xml:space="preserve"> – для з’єднання з таблицею «Склад заказу страви</w:t>
      </w:r>
      <w:r w:rsidR="008C390A" w:rsidRPr="003E560E">
        <w:rPr>
          <w:szCs w:val="28"/>
        </w:rPr>
        <w:t>» в базі даних, для перегляду вмістимості рахунку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lastRenderedPageBreak/>
        <w:t>DBZakaz</w:t>
      </w:r>
      <w:r w:rsidR="00805032" w:rsidRPr="003E560E">
        <w:t xml:space="preserve"> – для з’єднання з таблицею «Замовлення</w:t>
      </w:r>
      <w:r w:rsidR="00805032" w:rsidRPr="003E560E">
        <w:rPr>
          <w:szCs w:val="28"/>
        </w:rPr>
        <w:t>» в базі даних, для перегляду та обробки інформації про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DBKategorii</w:t>
      </w:r>
      <w:r w:rsidR="00805032" w:rsidRPr="003E560E">
        <w:t xml:space="preserve"> – для з’єднання з таблицею «Kategoriy</w:t>
      </w:r>
      <w:r w:rsidR="00805032" w:rsidRPr="003E560E">
        <w:rPr>
          <w:szCs w:val="28"/>
        </w:rPr>
        <w:t>» в базі даних, для перегляду та обробки інформації про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MM_Main</w:t>
      </w:r>
      <w:r w:rsidR="0006698C" w:rsidRPr="003E560E">
        <w:t xml:space="preserve"> – </w:t>
      </w:r>
      <w:r w:rsidR="00DD21C9" w:rsidRPr="003E560E">
        <w:t>меню для головної сторінки</w:t>
      </w:r>
      <w:r w:rsidR="0006698C" w:rsidRPr="003E560E">
        <w:rPr>
          <w:szCs w:val="28"/>
        </w:rPr>
        <w:t>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MM_Admin</w:t>
      </w:r>
      <w:r w:rsidR="00DD21C9" w:rsidRPr="003E560E">
        <w:t xml:space="preserve"> – меню для сторінки адміністратора;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PMAddIngredienty</w:t>
      </w:r>
      <w:r w:rsidR="00DD21C9" w:rsidRPr="003E560E">
        <w:t xml:space="preserve"> – спливаюче меню для виклику додавання та видалення інформації про категорію;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 xml:space="preserve">Компоненти класу TDataSource – призначені для з’єднання </w:t>
      </w:r>
      <w:r w:rsidR="005406C6" w:rsidRPr="003E560E">
        <w:t>компонентів TADOTable з компонентами класу TDBGrid</w:t>
      </w:r>
      <w:r w:rsidR="00356FF7" w:rsidRPr="003E560E">
        <w:t>.</w:t>
      </w:r>
      <w:r w:rsidR="00434218">
        <w:t xml:space="preserve"> Всі компоненти, що розпочинаються з </w:t>
      </w:r>
      <w:r w:rsidR="00434218">
        <w:rPr>
          <w:lang w:val="en-US"/>
        </w:rPr>
        <w:t>DB</w:t>
      </w:r>
      <w:r w:rsidR="00434218" w:rsidRPr="007A5FB9">
        <w:t>*,</w:t>
      </w:r>
      <w:r w:rsidR="00434218">
        <w:t xml:space="preserve"> є компонентами класу </w:t>
      </w:r>
      <w:r w:rsidR="00434218">
        <w:rPr>
          <w:lang w:val="en-US"/>
        </w:rPr>
        <w:t>TADOTable</w:t>
      </w:r>
      <w:r w:rsidR="007A5FB9" w:rsidRPr="00AA6204">
        <w:t>.</w:t>
      </w:r>
    </w:p>
    <w:p w:rsidR="0091396D" w:rsidRPr="003E560E" w:rsidRDefault="003F6C88" w:rsidP="00AB34DB">
      <w:r w:rsidRPr="003E560E">
        <w:t>Методи класу TDataModule:</w:t>
      </w:r>
    </w:p>
    <w:p w:rsidR="003F6C88" w:rsidRPr="003E560E" w:rsidRDefault="003F6C88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onovleny() – метод який обновляє дані в усіх таблицях бази даних;</w:t>
      </w:r>
    </w:p>
    <w:p w:rsidR="003F6C88" w:rsidRPr="003E560E" w:rsidRDefault="003F6C88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ActiveDB – метод який активує з’єднання з базою даних;</w:t>
      </w:r>
    </w:p>
    <w:p w:rsidR="004A7EA8" w:rsidRPr="003E560E" w:rsidRDefault="004A7EA8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OnCreate() – метод який при запуску програму підключається шлях до бази даних.</w:t>
      </w:r>
    </w:p>
    <w:p w:rsidR="005E4302" w:rsidRPr="003E560E" w:rsidRDefault="005E4302" w:rsidP="00AB34DB">
      <w:pPr>
        <w:rPr>
          <w:color w:val="000000"/>
          <w:szCs w:val="28"/>
        </w:rPr>
      </w:pPr>
      <w:r w:rsidRPr="003E560E">
        <w:rPr>
          <w:color w:val="000000"/>
          <w:szCs w:val="28"/>
        </w:rPr>
        <w:t xml:space="preserve">Базовий клас Zakaz містить атрибути: dates (дата замовлення), nomer_stola (номер стола), price_zakaz (ціна заказу), List_Menu (об’єкт класу Strava_Napoi). Методи базового класу : 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Update(), Calculation().</w:t>
      </w:r>
    </w:p>
    <w:p w:rsidR="005E4302" w:rsidRPr="003E560E" w:rsidRDefault="005E4302" w:rsidP="00AB34DB">
      <w:r w:rsidRPr="003E560E">
        <w:t>Дочірній клас Personal містить атрибут: PIB(Прізвище та ініціали),login (логін), password (пароль), admin (статус). Також даний клас містить методи: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геттери (для отримання даних): getAdmin(), Initsialisation();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Update(), StatusAdmin(), StatusUser();</w:t>
      </w:r>
    </w:p>
    <w:p w:rsidR="005E4302" w:rsidRPr="003E560E" w:rsidRDefault="005E4302" w:rsidP="00AB34DB">
      <w:r w:rsidRPr="003E560E">
        <w:lastRenderedPageBreak/>
        <w:t>Клас Strava_Napoi містить такі атрибути: nazva(назва напою), foto (фотографія напою(страви)), cost_price(собівартість), price(ціна), natsinka(націнка), data(додаткові відомості). Методи класу 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setFoto(),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Update().</w:t>
      </w:r>
    </w:p>
    <w:p w:rsidR="005E4302" w:rsidRPr="003E560E" w:rsidRDefault="005E4302" w:rsidP="00AB34DB">
      <w:r w:rsidRPr="003E560E">
        <w:t>Дочірній клас Kategorii класів Napoi_Strava, містить атрибут: nazva (назва категорії). Методи класу: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Update().</w:t>
      </w:r>
    </w:p>
    <w:p w:rsidR="005E4302" w:rsidRPr="003E560E" w:rsidRDefault="005E4302" w:rsidP="00AB34DB">
      <w:r w:rsidRPr="003E560E">
        <w:t>Дочірній клас Ingredientu класу Strava_Napoi містить атрибути: count (кількість інгредієнтів), vumir (собівартість), name( назва інгредієнту). Методи класу: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Update().</w:t>
      </w:r>
    </w:p>
    <w:p w:rsidR="004B6D46" w:rsidRPr="003E560E" w:rsidRDefault="006F4646" w:rsidP="00AB34DB">
      <w:pPr>
        <w:pStyle w:val="3"/>
        <w:rPr>
          <w:b w:val="0"/>
        </w:rPr>
      </w:pPr>
      <w:bookmarkStart w:id="24" w:name="_Toc508820280"/>
      <w:bookmarkStart w:id="25" w:name="_Toc508820925"/>
      <w:r w:rsidRPr="003E560E">
        <w:rPr>
          <w:b w:val="0"/>
        </w:rPr>
        <w:t>3</w:t>
      </w:r>
      <w:r w:rsidR="004B6D46" w:rsidRPr="003E560E">
        <w:rPr>
          <w:b w:val="0"/>
        </w:rPr>
        <w:t>.4.2 Інструкція користувачеві</w:t>
      </w:r>
      <w:bookmarkEnd w:id="24"/>
      <w:bookmarkEnd w:id="25"/>
    </w:p>
    <w:p w:rsidR="00A70104" w:rsidRDefault="001724A5" w:rsidP="00AB34DB">
      <w:r w:rsidRPr="003E560E">
        <w:t>Для використання даного програмного забезпечення</w:t>
      </w:r>
      <w:r w:rsidR="00061A41" w:rsidRPr="003E560E">
        <w:t xml:space="preserve"> (ПЗ)</w:t>
      </w:r>
      <w:r w:rsidRPr="003E560E">
        <w:t>, є різний рівень доступ такий як доступ для офіціанта, він має лише можливість оформляти замовлення, та доступ для адміністратор, він має повний дос</w:t>
      </w:r>
      <w:r w:rsidR="008D7D4A" w:rsidRPr="003E560E">
        <w:t>туп до програмного забезпечення.</w:t>
      </w:r>
    </w:p>
    <w:p w:rsidR="00CC7A8E" w:rsidRPr="00CC7A8E" w:rsidRDefault="00CC7A8E" w:rsidP="00CC7A8E">
      <w:pPr>
        <w:spacing w:line="276" w:lineRule="auto"/>
      </w:pPr>
      <w:r>
        <w:t>Для запуски програмного забезпечення потрібно запустити файл</w:t>
      </w:r>
      <w:r>
        <w:rPr>
          <w:lang w:val="ru-RU"/>
        </w:rPr>
        <w:t xml:space="preserve"> </w:t>
      </w:r>
      <w:r>
        <w:t>«</w:t>
      </w:r>
      <w:r>
        <w:rPr>
          <w:lang w:val="en-US"/>
        </w:rPr>
        <w:t>E</w:t>
      </w:r>
      <w:r w:rsidRPr="00CC7A8E">
        <w:rPr>
          <w:lang w:val="ru-RU"/>
        </w:rPr>
        <w:t>-</w:t>
      </w:r>
      <w:r>
        <w:rPr>
          <w:lang w:val="en-US"/>
        </w:rPr>
        <w:t>menu</w:t>
      </w:r>
      <w:r w:rsidRPr="00CC7A8E">
        <w:rPr>
          <w:lang w:val="ru-RU"/>
        </w:rPr>
        <w:t>.</w:t>
      </w:r>
      <w:r>
        <w:rPr>
          <w:lang w:val="en-US"/>
        </w:rPr>
        <w:t>exe</w:t>
      </w:r>
      <w:r>
        <w:t>»</w:t>
      </w:r>
    </w:p>
    <w:p w:rsidR="008D7D4A" w:rsidRPr="003E560E" w:rsidRDefault="008D7D4A" w:rsidP="00AB34DB">
      <w:r w:rsidRPr="003E560E">
        <w:t>Дл</w:t>
      </w:r>
      <w:r w:rsidR="00264218" w:rsidRPr="003E560E">
        <w:t xml:space="preserve">я </w:t>
      </w:r>
      <w:r w:rsidR="00AA6204">
        <w:t xml:space="preserve">входу </w:t>
      </w:r>
      <w:r w:rsidR="00264218" w:rsidRPr="003E560E">
        <w:t>в ПЗ користувач має ввести логін та пароль, вікно «</w:t>
      </w:r>
      <w:r w:rsidR="00B0218E" w:rsidRPr="003E560E">
        <w:t>Авторизація</w:t>
      </w:r>
      <w:r w:rsidR="00264218" w:rsidRPr="003E560E">
        <w:t>»</w:t>
      </w:r>
      <w:r w:rsidR="00B0218E" w:rsidRPr="003E560E">
        <w:t xml:space="preserve"> зображено на рисун</w:t>
      </w:r>
      <w:r w:rsidR="00264218" w:rsidRPr="003E560E">
        <w:t xml:space="preserve">ку </w:t>
      </w:r>
      <w:r w:rsidR="00B0218E" w:rsidRPr="003E560E">
        <w:t>3.6</w:t>
      </w:r>
    </w:p>
    <w:p w:rsidR="00B0218E" w:rsidRPr="003E560E" w:rsidRDefault="00B0218E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632748" cy="1535854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15" cy="153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FEC" w:rsidRPr="003E560E" w:rsidRDefault="008D3B1B" w:rsidP="00AB34DB">
      <w:pPr>
        <w:pStyle w:val="af7"/>
      </w:pPr>
      <w:r w:rsidRPr="003E560E">
        <w:t>Рисунок 3.6 – В</w:t>
      </w:r>
      <w:r w:rsidR="00B0218E" w:rsidRPr="003E560E">
        <w:t>ікно «Авторизація</w:t>
      </w:r>
      <w:r w:rsidR="00EB6FEC" w:rsidRPr="003E560E">
        <w:t>»</w:t>
      </w:r>
    </w:p>
    <w:p w:rsidR="00EB6FEC" w:rsidRPr="003E560E" w:rsidRDefault="00134F6A" w:rsidP="00BD1567">
      <w:r w:rsidRPr="003E560E">
        <w:lastRenderedPageBreak/>
        <w:t xml:space="preserve">Офіціант працює з головним вікном яка зображена на рисунку 3.7. </w:t>
      </w:r>
      <w:r w:rsidR="00BA75CD">
        <w:t>При оформлення замовлення, офіціант для додавання</w:t>
      </w:r>
      <w:r w:rsidR="00981C91" w:rsidRPr="003E560E">
        <w:t xml:space="preserve"> пункт</w:t>
      </w:r>
      <w:r w:rsidR="00BA75CD">
        <w:t>у меню повинен натиснути з лівої сторони на страву стільки разів скільки має</w:t>
      </w:r>
      <w:r w:rsidR="006A39D2">
        <w:t>. Для зручності пошуку страви реалізована фільтрації за категорією страви, для цього треба вибрати категорію з спливаючого меню.</w:t>
      </w:r>
      <w:r w:rsidR="00BA75CD">
        <w:t xml:space="preserve"> бути в замовлені</w:t>
      </w:r>
      <w:r w:rsidR="00DD2393">
        <w:t>. При відмінні певного пункту замовлення, офіціант видаляє його натискаючи на кнопку «Видалити пункт меню».</w:t>
      </w:r>
      <w:r w:rsidR="00BF3954" w:rsidRPr="003E560E">
        <w:t xml:space="preserve"> Також після того як замовлення було здійснено офіціант має провести чек натиснувши на кнопку «Провести замовлення», після чого роздрукує</w:t>
      </w:r>
      <w:r w:rsidR="002C5F04">
        <w:t>ться</w:t>
      </w:r>
      <w:r w:rsidR="00BF3954" w:rsidRPr="003E560E">
        <w:t xml:space="preserve"> </w:t>
      </w:r>
      <w:r w:rsidR="009A0EFB" w:rsidRPr="003E560E">
        <w:t>рахунок замовлення, у випадку якщо відвідувач відмовився від замовлення очищує замовлення натискаючи на кнопку «Обнулити замовлення»</w:t>
      </w:r>
      <w:r w:rsidR="00234E1C" w:rsidRPr="003E560E">
        <w:t>.</w:t>
      </w:r>
    </w:p>
    <w:p w:rsidR="00134F6A" w:rsidRPr="003E560E" w:rsidRDefault="00134F6A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4558352" cy="2407622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06" cy="240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6A" w:rsidRPr="003E560E" w:rsidRDefault="00134F6A" w:rsidP="00AB34DB">
      <w:pPr>
        <w:pStyle w:val="af7"/>
      </w:pPr>
      <w:r w:rsidRPr="003E560E">
        <w:t>Рисунок 3.7 – Головне вікно</w:t>
      </w:r>
    </w:p>
    <w:p w:rsidR="008D3B1B" w:rsidRPr="003E560E" w:rsidRDefault="006D0899" w:rsidP="00AB34DB">
      <w:r w:rsidRPr="003E560E">
        <w:t xml:space="preserve">Адміністратор може працювати так само з головним вікном і з вікном «Адміністрування». На вікні «Адміністрування», адміністратор може </w:t>
      </w:r>
      <w:r w:rsidR="00A2438D" w:rsidRPr="003E560E">
        <w:t>обробляти всі дані, тобто додавати, редагувати та видаляти.</w:t>
      </w:r>
      <w:r w:rsidR="0070060D" w:rsidRPr="003E560E">
        <w:t xml:space="preserve"> Для того щоб добавити нові дані, в залежності які, йому треба натиснути </w:t>
      </w:r>
      <w:r w:rsidR="00206562" w:rsidRPr="003E560E">
        <w:t xml:space="preserve">кнопку </w:t>
      </w:r>
      <w:r w:rsidR="0070060D" w:rsidRPr="003E560E">
        <w:t>«Новий запис», після чого він вводить потрібно йому інформацію в текстові поля та натискає</w:t>
      </w:r>
      <w:r w:rsidR="00206562" w:rsidRPr="003E560E">
        <w:t xml:space="preserve"> кнопку</w:t>
      </w:r>
      <w:r w:rsidR="0070060D" w:rsidRPr="003E560E">
        <w:t xml:space="preserve"> «Добавити запис»</w:t>
      </w:r>
      <w:r w:rsidR="009061E1" w:rsidRPr="003E560E">
        <w:t>, вікно додавання інформації про інгредієнт страви зображений на рисунку 3.8</w:t>
      </w:r>
      <w:r w:rsidR="00D64DF5" w:rsidRPr="003E560E">
        <w:t>, для редагування інформації адміністратор змінює в текстових полях потрібну йому інформацію та натискає кнопку «Зберегти запис»</w:t>
      </w:r>
      <w:r w:rsidR="00206562" w:rsidRPr="003E560E">
        <w:t xml:space="preserve">, для видалення запису адміністратор вибирає, який запис йому потрібно видалити та натискає кнопку «Видалити запис». </w:t>
      </w:r>
      <w:r w:rsidR="00B53941" w:rsidRPr="003E560E">
        <w:t>А</w:t>
      </w:r>
      <w:r w:rsidR="00206562" w:rsidRPr="003E560E">
        <w:t>дміністратор може переглянути вміст старого замовлення, натискаючи на кнопку «Перегляд чеку»</w:t>
      </w:r>
      <w:r w:rsidR="00B53941" w:rsidRPr="003E560E">
        <w:t xml:space="preserve">, </w:t>
      </w:r>
      <w:r w:rsidR="00B53941" w:rsidRPr="003E560E">
        <w:lastRenderedPageBreak/>
        <w:t>також він має можливість управляти користувачами даного ПЗ, даючи їм певний доступ до програми.</w:t>
      </w:r>
    </w:p>
    <w:p w:rsidR="008D3B1B" w:rsidRPr="003E560E" w:rsidRDefault="006D0899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5981396" cy="3370997"/>
            <wp:effectExtent l="19050" t="0" r="304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763" cy="337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1B" w:rsidRPr="003E560E" w:rsidRDefault="008D3B1B" w:rsidP="00AB34DB">
      <w:pPr>
        <w:pStyle w:val="af7"/>
      </w:pPr>
      <w:r w:rsidRPr="003E560E">
        <w:t>Рисунок 3.7 – Вікно «Адміністрування»</w:t>
      </w:r>
    </w:p>
    <w:p w:rsidR="001202D3" w:rsidRPr="003E560E" w:rsidRDefault="001202D3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524835" cy="1262660"/>
            <wp:effectExtent l="19050" t="0" r="8815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877" cy="126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D3" w:rsidRPr="003E560E" w:rsidRDefault="00067F2E" w:rsidP="00AB34DB">
      <w:pPr>
        <w:pStyle w:val="af7"/>
      </w:pPr>
      <w:r w:rsidRPr="003E560E">
        <w:t>Рисунок 3.8</w:t>
      </w:r>
      <w:r w:rsidR="001202D3" w:rsidRPr="003E560E">
        <w:t xml:space="preserve"> – Вікно «Додати інгредієнт до страви»</w:t>
      </w:r>
    </w:p>
    <w:p w:rsidR="008D3B1B" w:rsidRPr="003E560E" w:rsidRDefault="00067F2E" w:rsidP="00AB34DB">
      <w:r w:rsidRPr="003E560E">
        <w:t>В даному розділ</w:t>
      </w:r>
      <w:r w:rsidR="00711365" w:rsidRPr="003E560E">
        <w:t xml:space="preserve">і описано розгорнуто інструкцію програміста та користувача, інтерфейс програмного забезпечення та засоби розробки для створення </w:t>
      </w:r>
      <w:r w:rsidR="00F062D4" w:rsidRPr="003E560E">
        <w:t>даного програмного забезпечення.</w:t>
      </w:r>
    </w:p>
    <w:p w:rsidR="004B6D46" w:rsidRPr="003E560E" w:rsidRDefault="008A0137" w:rsidP="00805227">
      <w:pPr>
        <w:pStyle w:val="1"/>
      </w:pPr>
      <w:r w:rsidRPr="003E560E">
        <w:br w:type="page"/>
      </w:r>
      <w:bookmarkStart w:id="26" w:name="_Toc508820926"/>
      <w:r w:rsidR="00AE6E3F" w:rsidRPr="003E560E">
        <w:lastRenderedPageBreak/>
        <w:t xml:space="preserve">Розділ </w:t>
      </w:r>
      <w:r w:rsidR="006F4646" w:rsidRPr="003E560E">
        <w:t>4</w:t>
      </w:r>
      <w:r w:rsidR="00AE6E3F" w:rsidRPr="003E560E">
        <w:t>.</w:t>
      </w:r>
      <w:r w:rsidR="004B6D46" w:rsidRPr="003E560E">
        <w:t xml:space="preserve"> Тестування програмного забезпечення</w:t>
      </w:r>
      <w:bookmarkEnd w:id="26"/>
    </w:p>
    <w:p w:rsidR="000E01B0" w:rsidRPr="003E560E" w:rsidRDefault="00A87FD1" w:rsidP="00AB34DB">
      <w:r>
        <w:t>В даному розділі проведено тестування програмного продукту, на коректність його роботи.</w:t>
      </w:r>
      <w:r w:rsidR="005B72EB">
        <w:t xml:space="preserve"> Протестуємо програмне забезпечення адміністраторської та користувацької частини.</w:t>
      </w:r>
      <w:r w:rsidR="007822C2">
        <w:t xml:space="preserve"> Нижче н</w:t>
      </w:r>
      <w:r w:rsidR="0014152F">
        <w:t>аведено приклади тестування.</w:t>
      </w:r>
    </w:p>
    <w:p w:rsidR="004B6D46" w:rsidRDefault="006F4646" w:rsidP="00AB34DB">
      <w:pPr>
        <w:pStyle w:val="2"/>
      </w:pPr>
      <w:bookmarkStart w:id="27" w:name="_Toc508820927"/>
      <w:r w:rsidRPr="003E560E">
        <w:t>4</w:t>
      </w:r>
      <w:r w:rsidR="004B6D46" w:rsidRPr="003E560E">
        <w:t xml:space="preserve">.1 </w:t>
      </w:r>
      <w:r w:rsidR="008A44A4" w:rsidRPr="003E560E">
        <w:t>Тестування адміністраторської частини</w:t>
      </w:r>
      <w:bookmarkEnd w:id="27"/>
    </w:p>
    <w:p w:rsidR="002F0A98" w:rsidRDefault="00007449" w:rsidP="002F0A98">
      <w:r>
        <w:t xml:space="preserve">Для перевірки коректного входу </w:t>
      </w:r>
      <w:r w:rsidR="00AC13DC">
        <w:t xml:space="preserve">в програмне забезпечення </w:t>
      </w:r>
      <w:r>
        <w:t>для адміністратора, увійдемо у систему під логіном «</w:t>
      </w:r>
      <w:r>
        <w:rPr>
          <w:lang w:val="en-US"/>
        </w:rPr>
        <w:t>admin</w:t>
      </w:r>
      <w:r>
        <w:t>»</w:t>
      </w:r>
      <w:r w:rsidRPr="00007449">
        <w:rPr>
          <w:lang w:val="ru-RU"/>
        </w:rPr>
        <w:t xml:space="preserve"> </w:t>
      </w:r>
      <w:r>
        <w:t xml:space="preserve">та </w:t>
      </w:r>
      <w:r w:rsidR="004F1762">
        <w:t xml:space="preserve">паролем </w:t>
      </w:r>
      <w:r>
        <w:t>«</w:t>
      </w:r>
      <w:r>
        <w:rPr>
          <w:lang w:val="en-US"/>
        </w:rPr>
        <w:t>admin</w:t>
      </w:r>
      <w:r>
        <w:t>»</w:t>
      </w:r>
      <w:r w:rsidR="003A0814">
        <w:t>. Результат входу можна побачити на рисунку 4.1.</w:t>
      </w:r>
    </w:p>
    <w:p w:rsidR="003B434C" w:rsidRDefault="003B434C" w:rsidP="003B434C">
      <w:pPr>
        <w:pStyle w:val="af8"/>
      </w:pPr>
      <w:r>
        <w:rPr>
          <w:noProof/>
          <w:lang w:val="ru-RU"/>
        </w:rPr>
        <w:drawing>
          <wp:inline distT="0" distB="0" distL="0" distR="0">
            <wp:extent cx="6190681" cy="3398292"/>
            <wp:effectExtent l="19050" t="0" r="569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39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34C" w:rsidRDefault="008142AB" w:rsidP="003B434C">
      <w:pPr>
        <w:pStyle w:val="af7"/>
      </w:pPr>
      <w:r>
        <w:t>Рисунок 4.1 – Вхід в програмне забезпечення</w:t>
      </w:r>
    </w:p>
    <w:p w:rsidR="00D279A0" w:rsidRPr="00007449" w:rsidRDefault="00D279A0" w:rsidP="00D279A0">
      <w:r>
        <w:t>В результаті перевірки, можна побачити в інформаційній панелі статус «Адміністратор»</w:t>
      </w:r>
      <w:r w:rsidR="0022339A">
        <w:t>, тобто надався доступ до повної обробки даних.</w:t>
      </w:r>
    </w:p>
    <w:p w:rsidR="004B6D46" w:rsidRDefault="006F4646" w:rsidP="00AB34DB">
      <w:pPr>
        <w:pStyle w:val="2"/>
      </w:pPr>
      <w:bookmarkStart w:id="28" w:name="_Toc508820928"/>
      <w:r w:rsidRPr="003E560E">
        <w:t>4</w:t>
      </w:r>
      <w:r w:rsidR="004B6D46" w:rsidRPr="003E560E">
        <w:t>.</w:t>
      </w:r>
      <w:r w:rsidR="00EF6CEA" w:rsidRPr="003E560E">
        <w:t>2</w:t>
      </w:r>
      <w:r w:rsidR="008A44A4" w:rsidRPr="003E560E">
        <w:t>Тестування клієнтської частини</w:t>
      </w:r>
      <w:bookmarkEnd w:id="28"/>
    </w:p>
    <w:p w:rsidR="009E7DC3" w:rsidRDefault="00BF1194" w:rsidP="002F0A98">
      <w:r>
        <w:t>Для перевірки коректної роботи програми під час оформлення</w:t>
      </w:r>
      <w:r w:rsidR="0002145C">
        <w:t xml:space="preserve"> замовлення, додамо в чек пару страв або напоїв та подивимось чи інформація з рахунку замовлення співпала з інформацією поточного замовлення. Результат тестування можна побачити на рисунку 4.2</w:t>
      </w:r>
      <w:r w:rsidR="009E7DC3">
        <w:t>.</w:t>
      </w:r>
    </w:p>
    <w:p w:rsidR="009E7DC3" w:rsidRDefault="0002145C" w:rsidP="009E7DC3">
      <w:pPr>
        <w:pStyle w:val="af8"/>
      </w:pPr>
      <w:r>
        <w:lastRenderedPageBreak/>
        <w:t xml:space="preserve"> </w:t>
      </w:r>
      <w:r w:rsidR="009E7DC3">
        <w:rPr>
          <w:noProof/>
          <w:lang w:val="ru-RU"/>
        </w:rPr>
        <w:drawing>
          <wp:inline distT="0" distB="0" distL="0" distR="0">
            <wp:extent cx="5892742" cy="3314343"/>
            <wp:effectExtent l="1905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37" cy="331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DC3" w:rsidRDefault="009E7DC3" w:rsidP="009E7DC3">
      <w:pPr>
        <w:pStyle w:val="af7"/>
      </w:pPr>
      <w:r>
        <w:t xml:space="preserve">Рисунок 4.2 – </w:t>
      </w:r>
      <w:r w:rsidR="00315A89">
        <w:t xml:space="preserve">Перевірка схожості </w:t>
      </w:r>
    </w:p>
    <w:p w:rsidR="002F0A98" w:rsidRPr="002F0A98" w:rsidRDefault="009E7DC3" w:rsidP="002F0A98">
      <w:r>
        <w:t>В результаті перевірки бачимо, що дані співпадають</w:t>
      </w:r>
    </w:p>
    <w:p w:rsidR="008A44A4" w:rsidRDefault="008A44A4" w:rsidP="00AB34DB">
      <w:pPr>
        <w:pStyle w:val="2"/>
      </w:pPr>
      <w:bookmarkStart w:id="29" w:name="_Toc508820929"/>
      <w:r w:rsidRPr="003E560E">
        <w:t>4.3 Тестування користувацького інтерфейсу</w:t>
      </w:r>
      <w:bookmarkEnd w:id="29"/>
    </w:p>
    <w:p w:rsidR="002F0A98" w:rsidRDefault="00870041" w:rsidP="002F0A98">
      <w:r>
        <w:t>Перевіримо на правильність переходу між вікнами, для цього з головного вікна перейдемо на вікно «Адміністрування»</w:t>
      </w:r>
      <w:r w:rsidR="00182B03">
        <w:t>. Результат тестування можна побачити на рисунку 4.3.</w:t>
      </w:r>
    </w:p>
    <w:p w:rsidR="00315A89" w:rsidRDefault="00315A89" w:rsidP="00315A89">
      <w:pPr>
        <w:pStyle w:val="af8"/>
      </w:pPr>
      <w:r>
        <w:rPr>
          <w:noProof/>
          <w:lang w:val="ru-RU"/>
        </w:rPr>
        <w:drawing>
          <wp:inline distT="0" distB="0" distL="0" distR="0">
            <wp:extent cx="6192520" cy="3133856"/>
            <wp:effectExtent l="1905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13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89" w:rsidRDefault="00315A89" w:rsidP="00315A89">
      <w:pPr>
        <w:pStyle w:val="af7"/>
      </w:pPr>
      <w:r>
        <w:t>Рисунок 4.</w:t>
      </w:r>
      <w:r w:rsidR="00E7690C">
        <w:t>3</w:t>
      </w:r>
      <w:r>
        <w:t xml:space="preserve"> – </w:t>
      </w:r>
      <w:r w:rsidR="00E6699D">
        <w:t>Перевірка переходу між формами</w:t>
      </w:r>
    </w:p>
    <w:p w:rsidR="004B6D46" w:rsidRDefault="008A44A4" w:rsidP="00EA3588">
      <w:pPr>
        <w:pStyle w:val="2"/>
      </w:pPr>
      <w:bookmarkStart w:id="30" w:name="_Toc508820930"/>
      <w:r w:rsidRPr="003E560E">
        <w:lastRenderedPageBreak/>
        <w:t>4.4 Тестування роботи бази даних</w:t>
      </w:r>
      <w:bookmarkEnd w:id="30"/>
    </w:p>
    <w:p w:rsidR="00EA3588" w:rsidRDefault="00EA3588" w:rsidP="00EA3588">
      <w:r>
        <w:t>Для перевірки чи додається правильно інформація в базу даних, додамо нову категорію з назвою «Гарніри». Результати тестування можна побачити на рисунку 4.4.</w:t>
      </w:r>
    </w:p>
    <w:p w:rsidR="00E27B46" w:rsidRDefault="00E27B46" w:rsidP="00E27B46">
      <w:pPr>
        <w:pStyle w:val="af8"/>
      </w:pPr>
      <w:r>
        <w:rPr>
          <w:noProof/>
          <w:lang w:val="ru-RU"/>
        </w:rPr>
        <w:drawing>
          <wp:inline distT="0" distB="0" distL="0" distR="0">
            <wp:extent cx="6192520" cy="3736570"/>
            <wp:effectExtent l="19050" t="0" r="0" b="0"/>
            <wp:docPr id="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7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B46" w:rsidRDefault="00E27B46" w:rsidP="00E27B46">
      <w:pPr>
        <w:pStyle w:val="af7"/>
      </w:pPr>
      <w:r>
        <w:t>Рисунок 4.4 – Перевірка на додавання в базу даних</w:t>
      </w:r>
    </w:p>
    <w:p w:rsidR="00E27B46" w:rsidRDefault="00A006AC" w:rsidP="00EA3588">
      <w:r>
        <w:t>В даному розділі було проведено тестування над програмним забезпеченн</w:t>
      </w:r>
      <w:r w:rsidR="00CA3C97">
        <w:t xml:space="preserve">ям, в результаті чого програма </w:t>
      </w:r>
      <w:r w:rsidR="00E60928">
        <w:t>працює коректно. Отже, даний пр</w:t>
      </w:r>
      <w:r w:rsidR="00BD2A2F">
        <w:t>ограмний продукт можна використо</w:t>
      </w:r>
      <w:r w:rsidR="00E60928">
        <w:t>вувати.</w:t>
      </w:r>
    </w:p>
    <w:p w:rsidR="00AA179E" w:rsidRPr="003E560E" w:rsidRDefault="00AA179E" w:rsidP="00AB34DB">
      <w:pPr>
        <w:rPr>
          <w:szCs w:val="28"/>
        </w:rPr>
      </w:pPr>
    </w:p>
    <w:p w:rsidR="004B6D46" w:rsidRPr="003E560E" w:rsidRDefault="004B6D46" w:rsidP="00AB34DB">
      <w:pPr>
        <w:rPr>
          <w:szCs w:val="28"/>
        </w:rPr>
        <w:sectPr w:rsidR="004B6D46" w:rsidRPr="003E560E" w:rsidSect="00E029AE">
          <w:headerReference w:type="default" r:id="rId49"/>
          <w:footerReference w:type="default" r:id="rId50"/>
          <w:pgSz w:w="11906" w:h="16838"/>
          <w:pgMar w:top="709" w:right="680" w:bottom="1276" w:left="1474" w:header="426" w:footer="0" w:gutter="0"/>
          <w:cols w:space="708"/>
          <w:docGrid w:linePitch="360"/>
        </w:sectPr>
      </w:pPr>
    </w:p>
    <w:p w:rsidR="003B630B" w:rsidRPr="003E560E" w:rsidRDefault="003B630B" w:rsidP="00AB34DB">
      <w:pPr>
        <w:pStyle w:val="1"/>
        <w:spacing w:line="360" w:lineRule="auto"/>
      </w:pPr>
      <w:bookmarkStart w:id="31" w:name="_Toc348713548"/>
      <w:bookmarkStart w:id="32" w:name="_Toc508820931"/>
      <w:r w:rsidRPr="003E560E">
        <w:lastRenderedPageBreak/>
        <w:t>Висновк</w:t>
      </w:r>
      <w:bookmarkEnd w:id="31"/>
      <w:r w:rsidR="00DA5251" w:rsidRPr="003E560E">
        <w:t>и</w:t>
      </w:r>
      <w:bookmarkEnd w:id="32"/>
    </w:p>
    <w:p w:rsidR="00086AFB" w:rsidRPr="003E560E" w:rsidRDefault="00086AFB" w:rsidP="00AB34DB">
      <w:r w:rsidRPr="003E560E">
        <w:t>Результатом роботи</w:t>
      </w:r>
      <w:r w:rsidR="00AF6CAD">
        <w:t xml:space="preserve"> над комплексним курсовим продуктом є розроблена програмного забезпечен</w:t>
      </w:r>
      <w:r w:rsidR="00A006AC">
        <w:t>н</w:t>
      </w:r>
      <w:r w:rsidR="00AF6CAD">
        <w:t>я</w:t>
      </w:r>
      <w:r w:rsidRPr="003E560E">
        <w:t>, для автоматизування функції роботи з інформацією адміністратора та офіціанта в закладах громадського харчування</w:t>
      </w:r>
      <w:r w:rsidRPr="003E560E">
        <w:rPr>
          <w:szCs w:val="28"/>
        </w:rPr>
        <w:t xml:space="preserve">. </w:t>
      </w:r>
      <w:r w:rsidRPr="003E560E">
        <w:t>Наведено детальну інструкцію користувача по експлуатації даної автоматизованої</w:t>
      </w:r>
      <w:r w:rsidRPr="003E560E">
        <w:rPr>
          <w:color w:val="000000"/>
          <w:szCs w:val="28"/>
          <w:shd w:val="clear" w:color="auto" w:fill="FFFFFF"/>
        </w:rPr>
        <w:t xml:space="preserve"> інформаційної-системи</w:t>
      </w:r>
      <w:r w:rsidRPr="003E560E">
        <w:t>, описано методику проведення випробувань, яка показує можливість її введення в експлуатацію.</w:t>
      </w:r>
    </w:p>
    <w:p w:rsidR="00086AFB" w:rsidRPr="003E560E" w:rsidRDefault="00086AFB" w:rsidP="00AB34DB">
      <w:r w:rsidRPr="003E560E">
        <w:t>Для розробки автоматизована</w:t>
      </w:r>
      <w:r w:rsidRPr="003E560E">
        <w:rPr>
          <w:color w:val="000000"/>
          <w:szCs w:val="28"/>
          <w:shd w:val="clear" w:color="auto" w:fill="FFFFFF"/>
        </w:rPr>
        <w:t xml:space="preserve"> інформаційна</w:t>
      </w:r>
      <w:r w:rsidRPr="003E560E">
        <w:t xml:space="preserve"> системи було використана середовища Embarcadero RAD Studio Delphi XE7. Структура бази даних була розроблена в Microsoft Access 2007.</w:t>
      </w:r>
    </w:p>
    <w:p w:rsidR="00086AFB" w:rsidRDefault="00086AFB" w:rsidP="00AB34DB">
      <w:r w:rsidRPr="003E560E">
        <w:t>Робота над завданням курсового проекту дала з</w:t>
      </w:r>
      <w:r w:rsidR="006333BE">
        <w:t>могу розв’язати задачу наближену до реальної</w:t>
      </w:r>
      <w:r w:rsidR="006663E1">
        <w:t>.</w:t>
      </w:r>
    </w:p>
    <w:p w:rsidR="006663E1" w:rsidRPr="003E560E" w:rsidRDefault="006663E1" w:rsidP="00AB34DB">
      <w:r>
        <w:t>В результаті розробки програмного забезпечення, набув навичок у розробки програмного забезпечення з використанням принципу «Об’єктно-орієнтованого програмування», розробки класів за допомогою який можна обробляти інформацію в локальній базі даних, вдосконалив свої знання у реалізації структури бази даних.</w:t>
      </w:r>
    </w:p>
    <w:p w:rsidR="004B6D46" w:rsidRPr="003E560E" w:rsidRDefault="004B6D46" w:rsidP="00AB34DB">
      <w:pPr>
        <w:pStyle w:val="1"/>
        <w:spacing w:line="360" w:lineRule="auto"/>
      </w:pPr>
      <w:r w:rsidRPr="003E560E">
        <w:br w:type="page"/>
      </w:r>
      <w:bookmarkStart w:id="33" w:name="_Toc508820932"/>
      <w:r w:rsidR="009D2E4A" w:rsidRPr="003E560E">
        <w:lastRenderedPageBreak/>
        <w:t>Перелікджерел</w:t>
      </w:r>
      <w:bookmarkEnd w:id="33"/>
    </w:p>
    <w:p w:rsidR="00E9385F" w:rsidRPr="003E560E" w:rsidRDefault="00E9385F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rPr>
          <w:bdr w:val="none" w:sz="0" w:space="0" w:color="auto" w:frame="1"/>
        </w:rPr>
        <w:t>Страуструп Б. Язык программирования С++, спец.изд. /Пер. с англ – М.: «Издательство БИНОМ», 2002. – 1099с.</w:t>
      </w:r>
    </w:p>
    <w:p w:rsidR="00E9385F" w:rsidRPr="003E560E" w:rsidRDefault="00E9385F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rPr>
          <w:bdr w:val="none" w:sz="0" w:space="0" w:color="auto" w:frame="1"/>
        </w:rPr>
        <w:t>Буч Г. Объектно-ориентированное проектирование с примерами применения: Пер. с англ. – М.: Конкорд, 2010. – 519с.,ил.</w:t>
      </w:r>
    </w:p>
    <w:p w:rsidR="009D2E4A" w:rsidRPr="003E560E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  <w:rPr>
          <w:iCs/>
        </w:rPr>
      </w:pPr>
      <w:r w:rsidRPr="003E560E">
        <w:t xml:space="preserve">Збірка бібліотек для робот из RAD STUDIO XE5 С++BUILDER </w:t>
      </w:r>
      <w:hyperlink r:id="rId51" w:history="1">
        <w:r w:rsidRPr="00681620">
          <w:rPr>
            <w:rStyle w:val="af"/>
            <w:color w:val="auto"/>
            <w:u w:val="none"/>
          </w:rPr>
          <w:t>http://docwiki.embarcadero.com/Libraries/XE5/en/Main_Page</w:t>
        </w:r>
      </w:hyperlink>
    </w:p>
    <w:p w:rsidR="009D2E4A" w:rsidRPr="00681620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t xml:space="preserve">Короткий довідник sql запитів </w:t>
      </w:r>
      <w:hyperlink r:id="rId52" w:history="1">
        <w:r w:rsidRPr="00681620">
          <w:rPr>
            <w:rStyle w:val="af"/>
            <w:color w:val="auto"/>
            <w:u w:val="none"/>
          </w:rPr>
          <w:t>http://databases.about.com/od/development/</w:t>
        </w:r>
      </w:hyperlink>
    </w:p>
    <w:p w:rsidR="009D2E4A" w:rsidRPr="003E560E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t>Форум з зразками sql та с++ функцій http://www.cyberforum.ru</w:t>
      </w:r>
    </w:p>
    <w:p w:rsidR="009D2E4A" w:rsidRPr="003E560E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t xml:space="preserve">Практичне використання реактивного програмування в програмуванні систем  </w:t>
      </w:r>
      <w:hyperlink r:id="rId53" w:history="1">
        <w:r w:rsidRPr="00681620">
          <w:rPr>
            <w:rStyle w:val="af"/>
            <w:color w:val="auto"/>
            <w:u w:val="none"/>
          </w:rPr>
          <w:t>http://habrahabr.ru/post/140719/</w:t>
        </w:r>
      </w:hyperlink>
      <w:r w:rsidRPr="00681620">
        <w:t>.</w:t>
      </w:r>
    </w:p>
    <w:p w:rsidR="00171DF3" w:rsidRPr="003E560E" w:rsidRDefault="00171DF3" w:rsidP="00AB34DB">
      <w:pPr>
        <w:ind w:firstLine="0"/>
        <w:jc w:val="left"/>
        <w:rPr>
          <w:szCs w:val="28"/>
          <w:lang w:bidi="en-US"/>
        </w:rPr>
      </w:pPr>
      <w:r w:rsidRPr="003E560E">
        <w:br w:type="page"/>
      </w:r>
    </w:p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>
      <w:pPr>
        <w:pStyle w:val="1"/>
        <w:spacing w:line="360" w:lineRule="auto"/>
      </w:pPr>
      <w:bookmarkStart w:id="34" w:name="_Toc508820933"/>
      <w:r w:rsidRPr="003E560E">
        <w:t>додатки</w:t>
      </w:r>
      <w:bookmarkEnd w:id="34"/>
    </w:p>
    <w:p w:rsidR="00E9385F" w:rsidRPr="003E560E" w:rsidRDefault="00E9385F" w:rsidP="00AB34DB">
      <w:pPr>
        <w:pStyle w:val="TNR14"/>
        <w:tabs>
          <w:tab w:val="left" w:pos="993"/>
        </w:tabs>
        <w:spacing w:line="360" w:lineRule="auto"/>
        <w:ind w:left="709"/>
        <w:jc w:val="both"/>
      </w:pPr>
    </w:p>
    <w:p w:rsidR="006F482E" w:rsidRPr="003E560E" w:rsidRDefault="006F482E" w:rsidP="00AB34DB"/>
    <w:p w:rsidR="006F482E" w:rsidRPr="003E560E" w:rsidRDefault="006F482E" w:rsidP="00AB34DB">
      <w:pPr>
        <w:sectPr w:rsidR="006F482E" w:rsidRPr="003E560E" w:rsidSect="00254E10">
          <w:headerReference w:type="default" r:id="rId54"/>
          <w:footerReference w:type="default" r:id="rId55"/>
          <w:pgSz w:w="11906" w:h="16838"/>
          <w:pgMar w:top="567" w:right="567" w:bottom="568" w:left="1418" w:header="709" w:footer="0" w:gutter="0"/>
          <w:cols w:space="708"/>
          <w:docGrid w:linePitch="360"/>
        </w:sectPr>
      </w:pPr>
    </w:p>
    <w:p w:rsidR="008A0137" w:rsidRPr="003E560E" w:rsidRDefault="004B6D46" w:rsidP="00AB34DB">
      <w:pPr>
        <w:ind w:firstLine="0"/>
        <w:jc w:val="center"/>
        <w:rPr>
          <w:b/>
        </w:rPr>
      </w:pPr>
      <w:r w:rsidRPr="003E560E">
        <w:rPr>
          <w:b/>
        </w:rPr>
        <w:lastRenderedPageBreak/>
        <w:t>Додаток</w:t>
      </w:r>
      <w:r w:rsidR="00482F37" w:rsidRPr="003E560E">
        <w:rPr>
          <w:b/>
        </w:rPr>
        <w:t xml:space="preserve"> А</w:t>
      </w:r>
    </w:p>
    <w:p w:rsidR="009D3BED" w:rsidRPr="003E560E" w:rsidRDefault="004B6D46" w:rsidP="00AB34DB">
      <w:pPr>
        <w:ind w:firstLine="0"/>
        <w:jc w:val="center"/>
        <w:rPr>
          <w:b/>
        </w:rPr>
      </w:pPr>
      <w:r w:rsidRPr="003E560E">
        <w:rPr>
          <w:b/>
        </w:rPr>
        <w:t>Тексти програмного коду</w:t>
      </w:r>
    </w:p>
    <w:p w:rsidR="009F2295" w:rsidRDefault="00482F37" w:rsidP="00AB34DB">
      <w:pPr>
        <w:rPr>
          <w:lang w:val="en-US"/>
        </w:rPr>
      </w:pPr>
      <w:r w:rsidRPr="003E560E">
        <w:t xml:space="preserve">А.1 </w:t>
      </w:r>
      <w:r w:rsidR="00EB37A3">
        <w:rPr>
          <w:lang w:val="en-US"/>
        </w:rPr>
        <w:t>Main.cpp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&lt;vcl.h&gt;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hdrstop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"Main.h"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"Admin.h"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"Autorization.h"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"DataModule.h"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"Hiderfile.h"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#pragma </w:t>
      </w:r>
      <w:proofErr w:type="gramStart"/>
      <w:r w:rsidRPr="00EB37A3">
        <w:rPr>
          <w:sz w:val="20"/>
          <w:szCs w:val="20"/>
          <w:lang w:val="en-US"/>
        </w:rPr>
        <w:t>package(</w:t>
      </w:r>
      <w:proofErr w:type="gramEnd"/>
      <w:r w:rsidRPr="00EB37A3">
        <w:rPr>
          <w:sz w:val="20"/>
          <w:szCs w:val="20"/>
          <w:lang w:val="en-US"/>
        </w:rPr>
        <w:t>smart_init)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resource "*.dfm"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TFMain *FMain;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__fastcall TFMain::</w:t>
      </w:r>
      <w:proofErr w:type="gramStart"/>
      <w:r w:rsidRPr="00EB37A3">
        <w:rPr>
          <w:sz w:val="20"/>
          <w:szCs w:val="20"/>
          <w:lang w:val="en-US"/>
        </w:rPr>
        <w:t>TFMain(</w:t>
      </w:r>
      <w:proofErr w:type="gramEnd"/>
      <w:r w:rsidRPr="00EB37A3">
        <w:rPr>
          <w:sz w:val="20"/>
          <w:szCs w:val="20"/>
          <w:lang w:val="en-US"/>
        </w:rPr>
        <w:t>TComponent* 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: </w:t>
      </w:r>
      <w:proofErr w:type="gramStart"/>
      <w:r w:rsidRPr="00EB37A3">
        <w:rPr>
          <w:sz w:val="20"/>
          <w:szCs w:val="20"/>
          <w:lang w:val="en-US"/>
        </w:rPr>
        <w:t>TForm(</w:t>
      </w:r>
      <w:proofErr w:type="gramEnd"/>
      <w:r w:rsidRPr="00EB37A3">
        <w:rPr>
          <w:sz w:val="20"/>
          <w:szCs w:val="20"/>
          <w:lang w:val="en-US"/>
        </w:rPr>
        <w:t>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TFMain::FormShow(TObject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FAutorization-&gt;</w:t>
      </w:r>
      <w:proofErr w:type="gramStart"/>
      <w:r w:rsidRPr="00EB37A3">
        <w:rPr>
          <w:sz w:val="20"/>
          <w:szCs w:val="20"/>
          <w:lang w:val="en-US"/>
        </w:rPr>
        <w:t>Show(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FAutorization-&gt;LELogin-&gt;</w:t>
      </w:r>
      <w:proofErr w:type="gramStart"/>
      <w:r w:rsidRPr="00EB37A3">
        <w:rPr>
          <w:sz w:val="20"/>
          <w:szCs w:val="20"/>
          <w:lang w:val="en-US"/>
        </w:rPr>
        <w:t>SetFocus(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ComboBox1-&gt;Items-&gt;</w:t>
      </w:r>
      <w:proofErr w:type="gramStart"/>
      <w:r w:rsidRPr="00EB37A3">
        <w:rPr>
          <w:sz w:val="20"/>
          <w:szCs w:val="20"/>
          <w:lang w:val="en-US"/>
        </w:rPr>
        <w:t>Add(</w:t>
      </w:r>
      <w:proofErr w:type="gramEnd"/>
      <w:r w:rsidRPr="00EB37A3">
        <w:rPr>
          <w:sz w:val="20"/>
          <w:szCs w:val="20"/>
          <w:lang w:val="en-US"/>
        </w:rPr>
        <w:t>"Всі категорії");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for</w:t>
      </w:r>
      <w:proofErr w:type="gramEnd"/>
      <w:r w:rsidRPr="00EB37A3">
        <w:rPr>
          <w:sz w:val="20"/>
          <w:szCs w:val="20"/>
          <w:lang w:val="en-US"/>
        </w:rPr>
        <w:t xml:space="preserve"> (int i = 0; i &lt; DM-&gt;DBKategorii-&gt;RecordCount; i++)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ComboBox1-&gt;Items-&gt;</w:t>
      </w:r>
      <w:proofErr w:type="gramStart"/>
      <w:r w:rsidRPr="00EB37A3">
        <w:rPr>
          <w:sz w:val="20"/>
          <w:szCs w:val="20"/>
          <w:lang w:val="en-US"/>
        </w:rPr>
        <w:t>Add(</w:t>
      </w:r>
      <w:proofErr w:type="gramEnd"/>
      <w:r w:rsidRPr="00EB37A3">
        <w:rPr>
          <w:sz w:val="20"/>
          <w:szCs w:val="20"/>
          <w:lang w:val="en-US"/>
        </w:rPr>
        <w:t>DM-&gt;DBKategorii-&gt;FieldByName("nazva")-&gt;AsString);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DM-&gt;DBKategorii-&gt;</w:t>
      </w:r>
      <w:proofErr w:type="gramStart"/>
      <w:r w:rsidRPr="00EB37A3">
        <w:rPr>
          <w:sz w:val="20"/>
          <w:szCs w:val="20"/>
          <w:lang w:val="en-US"/>
        </w:rPr>
        <w:t>Next(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ComboBox1-&gt;ItemIndex = -1;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</w:t>
      </w:r>
      <w:proofErr w:type="gramStart"/>
      <w:r w:rsidRPr="00EB37A3">
        <w:rPr>
          <w:sz w:val="20"/>
          <w:szCs w:val="20"/>
          <w:lang w:val="en-US"/>
        </w:rPr>
        <w:t>Last(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LEChecknumber-&gt;Text = DM-&gt;DBZakaz-&gt;</w:t>
      </w:r>
      <w:proofErr w:type="gramStart"/>
      <w:r w:rsidRPr="00EB37A3">
        <w:rPr>
          <w:sz w:val="20"/>
          <w:szCs w:val="20"/>
          <w:lang w:val="en-US"/>
        </w:rPr>
        <w:t>FieldByName(</w:t>
      </w:r>
      <w:proofErr w:type="gramEnd"/>
      <w:r w:rsidRPr="00EB37A3">
        <w:rPr>
          <w:sz w:val="20"/>
          <w:szCs w:val="20"/>
          <w:lang w:val="en-US"/>
        </w:rPr>
        <w:t>"id_zakaza")-&gt;AsInteger + 1;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TFMain::ComboBox1Change(TObject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</w:t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(ComboBox1-&gt;Text != "Всі категорії")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DM-&gt;DBGolovna-&gt;Filter = "Kategorii.nazva like '"+ComboBox1-&gt;Text+"'";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DM-&gt;DBGolovna-&gt;Filtered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else DM-&gt;DBGolovna-&gt;Filtered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TFMain::LEChecknumberChange(TObject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if(</w:t>
      </w:r>
      <w:proofErr w:type="gramEnd"/>
      <w:r w:rsidRPr="00EB37A3">
        <w:rPr>
          <w:sz w:val="20"/>
          <w:szCs w:val="20"/>
          <w:lang w:val="en-US"/>
        </w:rPr>
        <w:t>LEChecknumber-&gt;Text != ""){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DM-&gt;DBZakaz_check-&gt;Filter = "kod_zakaza = "+LEChecknumber-&gt;Text;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DM-&gt;DBZakaz_check-&gt;Filtered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}  else</w:t>
      </w:r>
      <w:proofErr w:type="gramEnd"/>
      <w:r w:rsidRPr="00EB37A3">
        <w:rPr>
          <w:sz w:val="20"/>
          <w:szCs w:val="20"/>
          <w:lang w:val="en-US"/>
        </w:rPr>
        <w:t xml:space="preserve"> DM-&gt;DBZakaz_check-&gt;Filtered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TFMain::DBImage1DblClick(TObject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Zakaz.SetIdStrava(</w:t>
      </w:r>
      <w:proofErr w:type="gramEnd"/>
      <w:r w:rsidRPr="00EB37A3">
        <w:rPr>
          <w:sz w:val="20"/>
          <w:szCs w:val="20"/>
          <w:lang w:val="en-US"/>
        </w:rPr>
        <w:t>DM-&gt;DBGolovnaid_stravu-&gt;Value);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Zakaz.SetIdZakaz(</w:t>
      </w:r>
      <w:proofErr w:type="gramEnd"/>
      <w:r w:rsidRPr="00EB37A3">
        <w:rPr>
          <w:sz w:val="20"/>
          <w:szCs w:val="20"/>
          <w:lang w:val="en-US"/>
        </w:rPr>
        <w:t>StrToInt(LEChecknumber-&gt;Text));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Zakaz.SetCount(</w:t>
      </w:r>
      <w:proofErr w:type="gramEnd"/>
      <w:r w:rsidRPr="00EB37A3">
        <w:rPr>
          <w:sz w:val="20"/>
          <w:szCs w:val="20"/>
          <w:lang w:val="en-US"/>
        </w:rPr>
        <w:t>1);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Zakaz.InsertPunktZakaz(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TFMain::Button1Click(TObject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Zakaz.SetInfoZakaz(</w:t>
      </w:r>
      <w:proofErr w:type="gramEnd"/>
      <w:r w:rsidRPr="00EB37A3">
        <w:rPr>
          <w:sz w:val="20"/>
          <w:szCs w:val="20"/>
          <w:lang w:val="en-US"/>
        </w:rPr>
        <w:t>StrToInt(ComboBox2-&gt;Text),Date());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Zakaz.SetIdPersonal(</w:t>
      </w:r>
      <w:proofErr w:type="gramEnd"/>
      <w:r w:rsidRPr="00EB37A3">
        <w:rPr>
          <w:sz w:val="20"/>
          <w:szCs w:val="20"/>
          <w:lang w:val="en-US"/>
        </w:rPr>
        <w:t>StrToInt(StatusBar1-&gt;Panels-&gt;Items[2]-&gt;Text));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Zakaz.InsertZakaz(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Zakaz.CalculationPrice(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 = "id_zakaza = "+ LEChecknumber-&gt;Text;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 = "id_zakaza ="+LEChecknumber-&gt;Text;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DM-&gt;frxReport1-&gt;</w:t>
      </w:r>
      <w:proofErr w:type="gramStart"/>
      <w:r w:rsidRPr="00EB37A3">
        <w:rPr>
          <w:sz w:val="20"/>
          <w:szCs w:val="20"/>
          <w:lang w:val="en-US"/>
        </w:rPr>
        <w:t>ShowReport(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</w:t>
      </w:r>
      <w:proofErr w:type="gramStart"/>
      <w:r w:rsidRPr="00EB37A3">
        <w:rPr>
          <w:sz w:val="20"/>
          <w:szCs w:val="20"/>
          <w:lang w:val="en-US"/>
        </w:rPr>
        <w:t>Last(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LEChecknumber-&gt;Text = DM-&gt;DBZakaz-&gt;</w:t>
      </w:r>
      <w:proofErr w:type="gramStart"/>
      <w:r w:rsidRPr="00EB37A3">
        <w:rPr>
          <w:sz w:val="20"/>
          <w:szCs w:val="20"/>
          <w:lang w:val="en-US"/>
        </w:rPr>
        <w:t>FieldByName(</w:t>
      </w:r>
      <w:proofErr w:type="gramEnd"/>
      <w:r w:rsidRPr="00EB37A3">
        <w:rPr>
          <w:sz w:val="20"/>
          <w:szCs w:val="20"/>
          <w:lang w:val="en-US"/>
        </w:rPr>
        <w:t>"id_zakaza")-&gt;AsInteger + 1;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TFMain::Button2Click(TObject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Zakaz.SetIdZakaz(</w:t>
      </w:r>
      <w:proofErr w:type="gramEnd"/>
      <w:r w:rsidRPr="00EB37A3">
        <w:rPr>
          <w:sz w:val="20"/>
          <w:szCs w:val="20"/>
          <w:lang w:val="en-US"/>
        </w:rPr>
        <w:t>StrToInt(LEChecknumber-&gt;Text));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Zakaz.RemovePunktuZakaz(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TFMain::Button3Click(TObject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Zakaz.SetIdZakaz(</w:t>
      </w:r>
      <w:proofErr w:type="gramEnd"/>
      <w:r w:rsidRPr="00EB37A3">
        <w:rPr>
          <w:sz w:val="20"/>
          <w:szCs w:val="20"/>
          <w:lang w:val="en-US"/>
        </w:rPr>
        <w:t>DM-&gt;DBZakaz_checkkod_zakaza-&gt;Value);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Zakaz.SetIdStrava(</w:t>
      </w:r>
      <w:proofErr w:type="gramEnd"/>
      <w:r w:rsidRPr="00EB37A3">
        <w:rPr>
          <w:sz w:val="20"/>
          <w:szCs w:val="20"/>
          <w:lang w:val="en-US"/>
        </w:rPr>
        <w:t>DM-&gt;DBZakaz_checkkod_strava-&gt;Value);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Zakaz.RemovePunktZakaz(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Default="00EB37A3" w:rsidP="00AB34DB">
      <w:pPr>
        <w:rPr>
          <w:lang w:val="en-US"/>
        </w:rPr>
      </w:pPr>
      <w:r>
        <w:rPr>
          <w:lang w:val="en-US"/>
        </w:rPr>
        <w:t>A.2 Admin.cpp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&lt;vcl.h&gt;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hdrstop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"Admin.h"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"Autorization.h"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"DataModule.h"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"Hiderfile.h"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"Main.h"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&lt;Math.h&gt;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#pragma </w:t>
      </w:r>
      <w:proofErr w:type="gramStart"/>
      <w:r w:rsidRPr="00EB37A3">
        <w:rPr>
          <w:sz w:val="20"/>
          <w:szCs w:val="20"/>
          <w:lang w:val="en-US"/>
        </w:rPr>
        <w:t>package(</w:t>
      </w:r>
      <w:proofErr w:type="gramEnd"/>
      <w:r w:rsidRPr="00EB37A3">
        <w:rPr>
          <w:sz w:val="20"/>
          <w:szCs w:val="20"/>
          <w:lang w:val="en-US"/>
        </w:rPr>
        <w:t>smart_init)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resource "*.dfm"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TFAdmin *FAdmin;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__fastcall TFAdmin::</w:t>
      </w:r>
      <w:proofErr w:type="gramStart"/>
      <w:r w:rsidRPr="00EB37A3">
        <w:rPr>
          <w:sz w:val="20"/>
          <w:szCs w:val="20"/>
          <w:lang w:val="en-US"/>
        </w:rPr>
        <w:t>TFAdmin(</w:t>
      </w:r>
      <w:proofErr w:type="gramEnd"/>
      <w:r w:rsidRPr="00EB37A3">
        <w:rPr>
          <w:sz w:val="20"/>
          <w:szCs w:val="20"/>
          <w:lang w:val="en-US"/>
        </w:rPr>
        <w:t>TComponent* 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: </w:t>
      </w:r>
      <w:proofErr w:type="gramStart"/>
      <w:r w:rsidRPr="00EB37A3">
        <w:rPr>
          <w:sz w:val="20"/>
          <w:szCs w:val="20"/>
          <w:lang w:val="en-US"/>
        </w:rPr>
        <w:t>TForm(</w:t>
      </w:r>
      <w:proofErr w:type="gramEnd"/>
      <w:r w:rsidRPr="00EB37A3">
        <w:rPr>
          <w:sz w:val="20"/>
          <w:szCs w:val="20"/>
          <w:lang w:val="en-US"/>
        </w:rPr>
        <w:t>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TFAdmin::KategoriiAddClick(TObject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Kategoriya.SetInfoKategoriya(</w:t>
      </w:r>
      <w:proofErr w:type="gramEnd"/>
      <w:r w:rsidRPr="00EB37A3">
        <w:rPr>
          <w:sz w:val="20"/>
          <w:szCs w:val="20"/>
          <w:lang w:val="en-US"/>
        </w:rPr>
        <w:t>K_Kategoriya_name-&gt;Text);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Kategoriya.InsertKategoriya(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TFAdmin::KategoriiUpdateClick(TObject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</w:t>
      </w:r>
      <w:proofErr w:type="gramStart"/>
      <w:r w:rsidRPr="00EB37A3">
        <w:rPr>
          <w:sz w:val="20"/>
          <w:szCs w:val="20"/>
          <w:lang w:val="en-US"/>
        </w:rPr>
        <w:t>Kategoriya.SetIdKategoriya(</w:t>
      </w:r>
      <w:proofErr w:type="gramEnd"/>
      <w:r w:rsidRPr="00EB37A3">
        <w:rPr>
          <w:sz w:val="20"/>
          <w:szCs w:val="20"/>
          <w:lang w:val="en-US"/>
        </w:rPr>
        <w:t>DM-&gt;DBKategoriiid_kategorii-&gt;Value);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Kategoriya.SetInfoKategoriya(</w:t>
      </w:r>
      <w:proofErr w:type="gramEnd"/>
      <w:r w:rsidRPr="00EB37A3">
        <w:rPr>
          <w:sz w:val="20"/>
          <w:szCs w:val="20"/>
          <w:lang w:val="en-US"/>
        </w:rPr>
        <w:t>K_Kategoriya_name-&gt;Text);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Kategoriya.UpdateKategoriya(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TFAdmin::ButtonClearKategoriyaClick(TObject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K_Kategoriya_name-&gt;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K_Kategoriya_name-&gt;</w:t>
      </w:r>
      <w:proofErr w:type="gramStart"/>
      <w:r w:rsidRPr="00EB37A3">
        <w:rPr>
          <w:sz w:val="20"/>
          <w:szCs w:val="20"/>
          <w:lang w:val="en-US"/>
        </w:rPr>
        <w:t>SetFocus(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Kategoriya.SetIdKategoriya(</w:t>
      </w:r>
      <w:proofErr w:type="gramEnd"/>
      <w:r w:rsidRPr="00EB37A3">
        <w:rPr>
          <w:sz w:val="20"/>
          <w:szCs w:val="20"/>
          <w:lang w:val="en-US"/>
        </w:rPr>
        <w:t>0);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TFAdmin::KategoriiRemoveClick(TObject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Kategoriya.SetIdKategoriya(</w:t>
      </w:r>
      <w:proofErr w:type="gramEnd"/>
      <w:r w:rsidRPr="00EB37A3">
        <w:rPr>
          <w:sz w:val="20"/>
          <w:szCs w:val="20"/>
          <w:lang w:val="en-US"/>
        </w:rPr>
        <w:t>DM-&gt;DBKategoriiid_kategorii-&gt;Value);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Kategoriya.DeleteKategoriya(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TFAdmin::ButtonClearPersonalClick(TObject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K_Personal_pib-&gt;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K_Personal_login-&gt;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K_Personal_password-&gt;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K_Personal_Admin-&gt;Checked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K_Personal_pib-&gt;</w:t>
      </w:r>
      <w:proofErr w:type="gramStart"/>
      <w:r w:rsidRPr="00EB37A3">
        <w:rPr>
          <w:sz w:val="20"/>
          <w:szCs w:val="20"/>
          <w:lang w:val="en-US"/>
        </w:rPr>
        <w:t>SetFocus(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TFAdmin::PersonalAddClick(TObject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Personal.SetIdPersonal(</w:t>
      </w:r>
      <w:proofErr w:type="gramEnd"/>
      <w:r w:rsidRPr="00EB37A3">
        <w:rPr>
          <w:sz w:val="20"/>
          <w:szCs w:val="20"/>
          <w:lang w:val="en-US"/>
        </w:rPr>
        <w:t>DM-&gt;DBPersonalid_personal-&gt;Value);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Personal.SetInfoPersonal(</w:t>
      </w:r>
      <w:proofErr w:type="gramEnd"/>
      <w:r w:rsidRPr="00EB37A3">
        <w:rPr>
          <w:sz w:val="20"/>
          <w:szCs w:val="20"/>
          <w:lang w:val="en-US"/>
        </w:rPr>
        <w:t>K_Personal_pib-&gt;Text,K_Personal_login-&gt;Text,K_Personal_password-&gt;Text,K_Personal_Admin-&gt;Checked);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Personal.InsertPersonal(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TFAdmin::PersonalUpdateClick(TObject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Personal.SetIdPersonal(</w:t>
      </w:r>
      <w:proofErr w:type="gramEnd"/>
      <w:r w:rsidRPr="00EB37A3">
        <w:rPr>
          <w:sz w:val="20"/>
          <w:szCs w:val="20"/>
          <w:lang w:val="en-US"/>
        </w:rPr>
        <w:t>DM-&gt;DBPersonalid_personal-&gt;Value);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Personal.SetInfoPersonal(</w:t>
      </w:r>
      <w:proofErr w:type="gramEnd"/>
      <w:r w:rsidRPr="00EB37A3">
        <w:rPr>
          <w:sz w:val="20"/>
          <w:szCs w:val="20"/>
          <w:lang w:val="en-US"/>
        </w:rPr>
        <w:t>K_Personal_pib-&gt;Text,K_Personal_login-&gt;Text,K_Personal_password-&gt;Text,K_Personal_Admin-&gt;Checked);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Personal.UpdatePersonal(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TFAdmin::PersonalRemoveClick(TObject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Personal.SetIdPersonal(</w:t>
      </w:r>
      <w:proofErr w:type="gramEnd"/>
      <w:r w:rsidRPr="00EB37A3">
        <w:rPr>
          <w:sz w:val="20"/>
          <w:szCs w:val="20"/>
          <w:lang w:val="en-US"/>
        </w:rPr>
        <w:t>DM-&gt;DBPersonalid_personal-&gt;Value);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Personal.RemovePersonal(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vo</w:t>
      </w:r>
      <w:r w:rsidRPr="00EB37A3">
        <w:rPr>
          <w:sz w:val="20"/>
          <w:szCs w:val="20"/>
          <w:lang w:val="en-US"/>
        </w:rPr>
        <w:t>id</w:t>
      </w:r>
      <w:proofErr w:type="gramEnd"/>
      <w:r w:rsidRPr="00EB37A3">
        <w:rPr>
          <w:sz w:val="20"/>
          <w:szCs w:val="20"/>
          <w:lang w:val="en-US"/>
        </w:rPr>
        <w:t xml:space="preserve"> __fastcall TFAdmin::DownNapoiFotoMouseDown(TObject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DownNapoiFoto-&gt;Font-&gt;</w:t>
      </w:r>
      <w:proofErr w:type="gramStart"/>
      <w:r w:rsidRPr="00EB37A3">
        <w:rPr>
          <w:sz w:val="20"/>
          <w:szCs w:val="20"/>
          <w:lang w:val="en-US"/>
        </w:rPr>
        <w:t>Color  =</w:t>
      </w:r>
      <w:proofErr w:type="gramEnd"/>
      <w:r w:rsidRPr="00EB37A3">
        <w:rPr>
          <w:sz w:val="20"/>
          <w:szCs w:val="20"/>
          <w:lang w:val="en-US"/>
        </w:rPr>
        <w:t xml:space="preserve"> clPurple;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TFAdmin::DownNapoiFotoMouseUp(TObject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DownNapoiFoto-&gt;Font-&gt;</w:t>
      </w:r>
      <w:proofErr w:type="gramStart"/>
      <w:r w:rsidRPr="00EB37A3">
        <w:rPr>
          <w:sz w:val="20"/>
          <w:szCs w:val="20"/>
          <w:lang w:val="en-US"/>
        </w:rPr>
        <w:t>Color  =</w:t>
      </w:r>
      <w:proofErr w:type="gramEnd"/>
      <w:r w:rsidRPr="00EB37A3">
        <w:rPr>
          <w:sz w:val="20"/>
          <w:szCs w:val="20"/>
          <w:lang w:val="en-US"/>
        </w:rPr>
        <w:t xml:space="preserve"> clBlue;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TFAdmin::DownNapoiFotoClick(TObject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if(</w:t>
      </w:r>
      <w:proofErr w:type="gramEnd"/>
      <w:r w:rsidRPr="00EB37A3">
        <w:rPr>
          <w:sz w:val="20"/>
          <w:szCs w:val="20"/>
          <w:lang w:val="en-US"/>
        </w:rPr>
        <w:t>OpenPictureDialog1-&gt;Execute()) ImageNapoiFoto-&gt;Picture-&gt;LoadFromFile(OpenPictureDialog1-&gt;FileName);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TFAdmin::DownStravaFotoClick(TObject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if(</w:t>
      </w:r>
      <w:proofErr w:type="gramEnd"/>
      <w:r w:rsidRPr="00EB37A3">
        <w:rPr>
          <w:sz w:val="20"/>
          <w:szCs w:val="20"/>
          <w:lang w:val="en-US"/>
        </w:rPr>
        <w:t>OpenPictureDialog1-&gt;Execute()) ImageStravaFoto-&gt;Picture-&gt;LoadFromFile(OpenPictureDialog1-&gt;FileName);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/*TBitmap *tmpimg = new TBitmap;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tmpimg</w:t>
      </w:r>
      <w:proofErr w:type="gramEnd"/>
      <w:r w:rsidRPr="00EB37A3">
        <w:rPr>
          <w:sz w:val="20"/>
          <w:szCs w:val="20"/>
          <w:lang w:val="en-US"/>
        </w:rPr>
        <w:t>-&gt;LoadFromFile(OpenPictureDialog1-&gt;FileName);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</w:t>
      </w:r>
      <w:proofErr w:type="gramStart"/>
      <w:r w:rsidRPr="00EB37A3">
        <w:rPr>
          <w:sz w:val="20"/>
          <w:szCs w:val="20"/>
          <w:lang w:val="en-US"/>
        </w:rPr>
        <w:t>Edit(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</w:t>
      </w:r>
      <w:proofErr w:type="gramStart"/>
      <w:r w:rsidRPr="00EB37A3">
        <w:rPr>
          <w:sz w:val="20"/>
          <w:szCs w:val="20"/>
          <w:lang w:val="en-US"/>
        </w:rPr>
        <w:t>FieldByName(</w:t>
      </w:r>
      <w:proofErr w:type="gramEnd"/>
      <w:r w:rsidRPr="00EB37A3">
        <w:rPr>
          <w:sz w:val="20"/>
          <w:szCs w:val="20"/>
          <w:lang w:val="en-US"/>
        </w:rPr>
        <w:t>"foto")-&gt;Assign(tmpimg);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</w:t>
      </w:r>
      <w:proofErr w:type="gramStart"/>
      <w:r w:rsidRPr="00EB37A3">
        <w:rPr>
          <w:sz w:val="20"/>
          <w:szCs w:val="20"/>
          <w:lang w:val="en-US"/>
        </w:rPr>
        <w:t>Post(</w:t>
      </w:r>
      <w:proofErr w:type="gramEnd"/>
      <w:r w:rsidRPr="00EB37A3">
        <w:rPr>
          <w:sz w:val="20"/>
          <w:szCs w:val="20"/>
          <w:lang w:val="en-US"/>
        </w:rPr>
        <w:t>);         */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TFAdmin::ButtonClearNapoiClick(TObject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K_Napoi_name-&gt;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K_Napoi_Kategoriya-&gt;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K_Napoi_Kategoriya_Id-&gt;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K_Napoi_Data-&gt;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K_Napoi_cost_price-&gt;Text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K_Napoi_natsinka-&gt;Text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for</w:t>
      </w:r>
      <w:proofErr w:type="gramEnd"/>
      <w:r w:rsidRPr="00EB37A3">
        <w:rPr>
          <w:sz w:val="20"/>
          <w:szCs w:val="20"/>
          <w:lang w:val="en-US"/>
        </w:rPr>
        <w:t xml:space="preserve"> (int i = 0; i &lt; DM-&gt;DBKategorii-&gt;RecordCount; i++)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FAdmin-&gt;K_Napoi_Kategoriya-&gt;Items-&gt;</w:t>
      </w:r>
      <w:proofErr w:type="gramStart"/>
      <w:r w:rsidRPr="00EB37A3">
        <w:rPr>
          <w:sz w:val="20"/>
          <w:szCs w:val="20"/>
          <w:lang w:val="en-US"/>
        </w:rPr>
        <w:t>Add(</w:t>
      </w:r>
      <w:proofErr w:type="gramEnd"/>
      <w:r w:rsidRPr="00EB37A3">
        <w:rPr>
          <w:sz w:val="20"/>
          <w:szCs w:val="20"/>
          <w:lang w:val="en-US"/>
        </w:rPr>
        <w:t>DM-&gt;DBKategoriinazva-&gt;Value);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FAdmin-&gt;K_Napoi_Kategoriya_Id-&gt;Items-&gt;</w:t>
      </w:r>
      <w:proofErr w:type="gramStart"/>
      <w:r w:rsidRPr="00EB37A3">
        <w:rPr>
          <w:sz w:val="20"/>
          <w:szCs w:val="20"/>
          <w:lang w:val="en-US"/>
        </w:rPr>
        <w:t>Add(</w:t>
      </w:r>
      <w:proofErr w:type="gramEnd"/>
      <w:r w:rsidRPr="00EB37A3">
        <w:rPr>
          <w:sz w:val="20"/>
          <w:szCs w:val="20"/>
          <w:lang w:val="en-US"/>
        </w:rPr>
        <w:t>DM-&gt;DBKategorii-&gt;FieldByName("id_kategorii")-&gt;AsString);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DM-&gt;DBKategorii-&gt;</w:t>
      </w:r>
      <w:proofErr w:type="gramStart"/>
      <w:r w:rsidRPr="00EB37A3">
        <w:rPr>
          <w:sz w:val="20"/>
          <w:szCs w:val="20"/>
          <w:lang w:val="en-US"/>
        </w:rPr>
        <w:t>Next(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FAdmin-&gt;K_Napoi_Kategoriya-&gt;ItemIndex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FAdmin-&gt;K_Napoi_Kategoriya_Id-&gt;ItemIndex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ImageStravaFoto-&gt;Picture-&gt;</w:t>
      </w:r>
      <w:proofErr w:type="gramStart"/>
      <w:r w:rsidRPr="00EB37A3">
        <w:rPr>
          <w:sz w:val="20"/>
          <w:szCs w:val="20"/>
          <w:lang w:val="en-US"/>
        </w:rPr>
        <w:t>LoadFromFile(</w:t>
      </w:r>
      <w:proofErr w:type="gramEnd"/>
      <w:r w:rsidRPr="00EB37A3">
        <w:rPr>
          <w:sz w:val="20"/>
          <w:szCs w:val="20"/>
          <w:lang w:val="en-US"/>
        </w:rPr>
        <w:t>GetCurrentDir()+"/Image/Picture_Foto.bmp");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TFAdmin::ButtonStravaClearClick(TObject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K_Strava_name-&gt;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K_Strava_Kategoriya-&gt;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K_Strava_Kategoriya_Id-&gt;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K_Strava_Data-&gt;</w:t>
      </w:r>
      <w:proofErr w:type="gramStart"/>
      <w:r w:rsidRPr="00EB37A3">
        <w:rPr>
          <w:sz w:val="20"/>
          <w:szCs w:val="20"/>
          <w:lang w:val="en-US"/>
        </w:rPr>
        <w:t>Clear(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K_Strava_cost_price-&gt;Text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K_Strava_natsinka-&gt;Text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for</w:t>
      </w:r>
      <w:proofErr w:type="gramEnd"/>
      <w:r w:rsidRPr="00EB37A3">
        <w:rPr>
          <w:sz w:val="20"/>
          <w:szCs w:val="20"/>
          <w:lang w:val="en-US"/>
        </w:rPr>
        <w:t xml:space="preserve"> (int i = 0; i &lt; DM-&gt;DBKategorii-&gt;RecordCount; i++)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FAdmin-&gt;K_Strava_Kategoriya-&gt;Items-&gt;</w:t>
      </w:r>
      <w:proofErr w:type="gramStart"/>
      <w:r w:rsidRPr="00EB37A3">
        <w:rPr>
          <w:sz w:val="20"/>
          <w:szCs w:val="20"/>
          <w:lang w:val="en-US"/>
        </w:rPr>
        <w:t>Add(</w:t>
      </w:r>
      <w:proofErr w:type="gramEnd"/>
      <w:r w:rsidRPr="00EB37A3">
        <w:rPr>
          <w:sz w:val="20"/>
          <w:szCs w:val="20"/>
          <w:lang w:val="en-US"/>
        </w:rPr>
        <w:t>DM-&gt;DBKategoriinazva-&gt;Value);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FAdmin-&gt;K_Strava_Kategoriya_Id-&gt;Items-&gt;</w:t>
      </w:r>
      <w:proofErr w:type="gramStart"/>
      <w:r w:rsidRPr="00EB37A3">
        <w:rPr>
          <w:sz w:val="20"/>
          <w:szCs w:val="20"/>
          <w:lang w:val="en-US"/>
        </w:rPr>
        <w:t>Add(</w:t>
      </w:r>
      <w:proofErr w:type="gramEnd"/>
      <w:r w:rsidRPr="00EB37A3">
        <w:rPr>
          <w:sz w:val="20"/>
          <w:szCs w:val="20"/>
          <w:lang w:val="en-US"/>
        </w:rPr>
        <w:t>DM-&gt;DBKategorii-&gt;FieldByName("id_kategorii")-&gt;AsString);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DM-&gt;DBKategorii-&gt;</w:t>
      </w:r>
      <w:proofErr w:type="gramStart"/>
      <w:r w:rsidRPr="00EB37A3">
        <w:rPr>
          <w:sz w:val="20"/>
          <w:szCs w:val="20"/>
          <w:lang w:val="en-US"/>
        </w:rPr>
        <w:t>Next(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FAdmin-&gt;K_Strava_Kategoriya-&gt;ItemIndex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FAdmin-&gt;K_Strava_Kategoriya_Id-&gt;ItemIndex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ImageStravaFoto-&gt;Picture-&gt;</w:t>
      </w:r>
      <w:proofErr w:type="gramStart"/>
      <w:r w:rsidRPr="00EB37A3">
        <w:rPr>
          <w:sz w:val="20"/>
          <w:szCs w:val="20"/>
          <w:lang w:val="en-US"/>
        </w:rPr>
        <w:t>LoadFromFile(</w:t>
      </w:r>
      <w:proofErr w:type="gramEnd"/>
      <w:r w:rsidRPr="00EB37A3">
        <w:rPr>
          <w:sz w:val="20"/>
          <w:szCs w:val="20"/>
          <w:lang w:val="en-US"/>
        </w:rPr>
        <w:t>GetCurrentDir()+"/Image/Picture_Foto.bmp");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TFAdmin::K_Napoi_KategoriyaChange(TObject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K_Napoi_Kategoriya_Id-&gt;ItemIndex = K_Napoi_Kategoriya-&gt;ItemIndex;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TFAdmin::NapoiAddClick(TObject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ab/>
      </w:r>
      <w:proofErr w:type="gramStart"/>
      <w:r w:rsidRPr="00EB37A3">
        <w:rPr>
          <w:sz w:val="20"/>
          <w:szCs w:val="20"/>
          <w:lang w:val="en-US"/>
        </w:rPr>
        <w:t>Napiy.SetInfoNapiy(</w:t>
      </w:r>
      <w:proofErr w:type="gramEnd"/>
      <w:r w:rsidRPr="00EB37A3">
        <w:rPr>
          <w:sz w:val="20"/>
          <w:szCs w:val="20"/>
          <w:lang w:val="en-US"/>
        </w:rPr>
        <w:t>K_Napoi_name-&gt;Text,K_Napoi_Data-&gt;Text,StrToFloat(K_Napoi_cost_price-&gt;Text),StrToFloat(K_Napoi_price-&gt;Text),StrToFloat(K_Napoi_natsinka-&gt;Text));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Napiy.SetIdKategoriya(</w:t>
      </w:r>
      <w:proofErr w:type="gramEnd"/>
      <w:r w:rsidRPr="00EB37A3">
        <w:rPr>
          <w:sz w:val="20"/>
          <w:szCs w:val="20"/>
          <w:lang w:val="en-US"/>
        </w:rPr>
        <w:t>StrToInt(K_Napoi_Kategoriya_Id-&gt;Text));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Napiy.SetFotoNapiy(</w:t>
      </w:r>
      <w:proofErr w:type="gramEnd"/>
      <w:r w:rsidRPr="00EB37A3">
        <w:rPr>
          <w:sz w:val="20"/>
          <w:szCs w:val="20"/>
          <w:lang w:val="en-US"/>
        </w:rPr>
        <w:t>ImageNapoiFoto-&gt;Picture-&gt;Bitmap);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Napiy.InsertNapiy(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TFAdmin::StravaUpdateClick(TObject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Strava.SetIdStrava(</w:t>
      </w:r>
      <w:proofErr w:type="gramEnd"/>
      <w:r w:rsidRPr="00EB37A3">
        <w:rPr>
          <w:sz w:val="20"/>
          <w:szCs w:val="20"/>
          <w:lang w:val="en-US"/>
        </w:rPr>
        <w:t>DM-&gt;DBStravaid_stravu-&gt;Value);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Strava.SetIdKategoriya(</w:t>
      </w:r>
      <w:proofErr w:type="gramEnd"/>
      <w:r w:rsidRPr="00EB37A3">
        <w:rPr>
          <w:sz w:val="20"/>
          <w:szCs w:val="20"/>
          <w:lang w:val="en-US"/>
        </w:rPr>
        <w:t>StrToInt(K_Strava_Kategoriya_Id-&gt;Text));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Strava.SetFotoStrava(</w:t>
      </w:r>
      <w:proofErr w:type="gramEnd"/>
      <w:r w:rsidRPr="00EB37A3">
        <w:rPr>
          <w:sz w:val="20"/>
          <w:szCs w:val="20"/>
          <w:lang w:val="en-US"/>
        </w:rPr>
        <w:t>ImageStravaFoto-&gt;Picture-&gt;Bitmap);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Strava.SetInfoStrava(</w:t>
      </w:r>
      <w:proofErr w:type="gramEnd"/>
      <w:r w:rsidRPr="00EB37A3">
        <w:rPr>
          <w:sz w:val="20"/>
          <w:szCs w:val="20"/>
          <w:lang w:val="en-US"/>
        </w:rPr>
        <w:t>K_Strava_name-&gt;Text,K_Strava_Data-&gt;Text,StrToFloat(K_Strava_cost_price-&gt;Text),StrToFloat(K_Strava_price-&gt;Text),StrToFloat(K_Strava_natsinka-&gt;Text));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Strava.UpdateStrava(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TFAdmin::StravaAddClick(TObject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Strava.SetInfoStrava(</w:t>
      </w:r>
      <w:proofErr w:type="gramEnd"/>
      <w:r w:rsidRPr="00EB37A3">
        <w:rPr>
          <w:sz w:val="20"/>
          <w:szCs w:val="20"/>
          <w:lang w:val="en-US"/>
        </w:rPr>
        <w:t>K_Strava_name-&gt;Text,K_Strava_Data-&gt;Text,StrToFloat(K_Strava_cost_price-&gt;Text),StrToFloat(K_Strava_price-&gt;Text),StrToFloat(K_Strava_natsinka-&gt;Text));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Strava.SetIdKategoriya(</w:t>
      </w:r>
      <w:proofErr w:type="gramEnd"/>
      <w:r w:rsidRPr="00EB37A3">
        <w:rPr>
          <w:sz w:val="20"/>
          <w:szCs w:val="20"/>
          <w:lang w:val="en-US"/>
        </w:rPr>
        <w:t>StrToInt(K_Strava_Kategoriya_Id-&gt;Text));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Strava.SetFotoStrava(</w:t>
      </w:r>
      <w:proofErr w:type="gramEnd"/>
      <w:r w:rsidRPr="00EB37A3">
        <w:rPr>
          <w:sz w:val="20"/>
          <w:szCs w:val="20"/>
          <w:lang w:val="en-US"/>
        </w:rPr>
        <w:t>ImageStravaFoto-&gt;Picture-&gt;Bitmap);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Strava.InsertStrava(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TFAdmin::StravaRemoveClick(TObject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Strava.SetIdStrava(</w:t>
      </w:r>
      <w:proofErr w:type="gramEnd"/>
      <w:r w:rsidRPr="00EB37A3">
        <w:rPr>
          <w:sz w:val="20"/>
          <w:szCs w:val="20"/>
          <w:lang w:val="en-US"/>
        </w:rPr>
        <w:t>DM-&gt;DBStravaid_stravu-&gt;Value);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Strava.RemoveStrava(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TFAdmin::K_Strava_KategoriyaChange(TObject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K_Strava_Kategoriya_Id-&gt;ItemIndex = K_Strava_Kategoriya-&gt;ItemIndex;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TFAdmin::FormShow(TObject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DM-&gt;DBPersonal-&gt;</w:t>
      </w:r>
      <w:proofErr w:type="gramStart"/>
      <w:r w:rsidRPr="00EB37A3">
        <w:rPr>
          <w:sz w:val="20"/>
          <w:szCs w:val="20"/>
          <w:lang w:val="en-US"/>
        </w:rPr>
        <w:t>First(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TFAdmin::K_Strava_cost_priceChange(TObject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try</w:t>
      </w:r>
      <w:proofErr w:type="gramEnd"/>
      <w:r w:rsidRPr="00EB37A3">
        <w:rPr>
          <w:sz w:val="20"/>
          <w:szCs w:val="20"/>
          <w:lang w:val="en-US"/>
        </w:rPr>
        <w:t xml:space="preserve">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</w:t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(K_Strava_cost_price-&gt;Text != "" &amp;&amp; K_Strava_natsinka-&gt;Text 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float</w:t>
      </w:r>
      <w:proofErr w:type="gramEnd"/>
      <w:r w:rsidRPr="00EB37A3">
        <w:rPr>
          <w:sz w:val="20"/>
          <w:szCs w:val="20"/>
          <w:lang w:val="en-US"/>
        </w:rPr>
        <w:t xml:space="preserve"> cost = StrToFloat(K_Strava_cost_price-&gt;Text),natsinka = StrToFloat(K_Strava_natsinka-&gt;Text);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float</w:t>
      </w:r>
      <w:proofErr w:type="gramEnd"/>
      <w:r w:rsidRPr="00EB37A3">
        <w:rPr>
          <w:sz w:val="20"/>
          <w:szCs w:val="20"/>
          <w:lang w:val="en-US"/>
        </w:rPr>
        <w:t xml:space="preserve"> rezult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rezult</w:t>
      </w:r>
      <w:proofErr w:type="gramEnd"/>
      <w:r w:rsidRPr="00EB37A3">
        <w:rPr>
          <w:sz w:val="20"/>
          <w:szCs w:val="20"/>
          <w:lang w:val="en-US"/>
        </w:rPr>
        <w:t xml:space="preserve"> = cost + (cost * natsinka);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K_Strava_price-&gt;Text = rezult;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else K_Strava_price-&gt;Text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catch (...)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TFAdmin::K_Strava_natsinkaChange(TObject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K_Strava_cost_</w:t>
      </w:r>
      <w:proofErr w:type="gramStart"/>
      <w:r w:rsidRPr="00EB37A3">
        <w:rPr>
          <w:sz w:val="20"/>
          <w:szCs w:val="20"/>
          <w:lang w:val="en-US"/>
        </w:rPr>
        <w:t>priceChange(</w:t>
      </w:r>
      <w:proofErr w:type="gramEnd"/>
      <w:r w:rsidRPr="00EB37A3">
        <w:rPr>
          <w:sz w:val="20"/>
          <w:szCs w:val="20"/>
          <w:lang w:val="en-US"/>
        </w:rPr>
        <w:t>Sender);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TFAdmin::K_Napoi_cost_priceChange(TObject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try</w:t>
      </w:r>
      <w:proofErr w:type="gramEnd"/>
      <w:r w:rsidRPr="00EB37A3">
        <w:rPr>
          <w:sz w:val="20"/>
          <w:szCs w:val="20"/>
          <w:lang w:val="en-US"/>
        </w:rPr>
        <w:t xml:space="preserve">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</w:t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(K_Napoi_cost_price-&gt;Text != "" &amp;&amp; K_Napoi_natsinka-&gt;Text 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float</w:t>
      </w:r>
      <w:proofErr w:type="gramEnd"/>
      <w:r w:rsidRPr="00EB37A3">
        <w:rPr>
          <w:sz w:val="20"/>
          <w:szCs w:val="20"/>
          <w:lang w:val="en-US"/>
        </w:rPr>
        <w:t xml:space="preserve"> cost = StrToFloat(K_Napoi_cost_price-&gt;Text),natsinka = StrToFloat(K_Napoi_natsinka-&gt;Text);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float</w:t>
      </w:r>
      <w:proofErr w:type="gramEnd"/>
      <w:r w:rsidRPr="00EB37A3">
        <w:rPr>
          <w:sz w:val="20"/>
          <w:szCs w:val="20"/>
          <w:lang w:val="en-US"/>
        </w:rPr>
        <w:t xml:space="preserve"> rezult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rezult</w:t>
      </w:r>
      <w:proofErr w:type="gramEnd"/>
      <w:r w:rsidRPr="00EB37A3">
        <w:rPr>
          <w:sz w:val="20"/>
          <w:szCs w:val="20"/>
          <w:lang w:val="en-US"/>
        </w:rPr>
        <w:t xml:space="preserve"> = cost + (cost * natsinka);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K_Napoi_price-&gt;Text = rezult;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else K_Napoi_price-&gt;Text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catch (...)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TFAdmin::K_Napoi_natsinkaChange(TObject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K_Napoi_cost_</w:t>
      </w:r>
      <w:proofErr w:type="gramStart"/>
      <w:r w:rsidRPr="00EB37A3">
        <w:rPr>
          <w:sz w:val="20"/>
          <w:szCs w:val="20"/>
          <w:lang w:val="en-US"/>
        </w:rPr>
        <w:t>priceChange(</w:t>
      </w:r>
      <w:proofErr w:type="gramEnd"/>
      <w:r w:rsidRPr="00EB37A3">
        <w:rPr>
          <w:sz w:val="20"/>
          <w:szCs w:val="20"/>
          <w:lang w:val="en-US"/>
        </w:rPr>
        <w:t>Sender);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TFAdmin::ImageStravaFotoMouseDown(TObject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Panel16-&gt;Width = 256;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Panel16-&gt;Height = 256;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TFAdmin::ImageStravaFotoMouseUp(TObject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Panel16-&gt;Width = 64;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Panel16-&gt;Height = 64;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TFAdmin::Button4Click(TObject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Zakaz.SetIdZakaz(</w:t>
      </w:r>
      <w:proofErr w:type="gramEnd"/>
      <w:r w:rsidRPr="00EB37A3">
        <w:rPr>
          <w:sz w:val="20"/>
          <w:szCs w:val="20"/>
          <w:lang w:val="en-US"/>
        </w:rPr>
        <w:t>DM-&gt;DBZakazid_zakaza-&gt;Value);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Zakaz.SetInfoZakaz(</w:t>
      </w:r>
      <w:proofErr w:type="gramEnd"/>
      <w:r w:rsidRPr="00EB37A3">
        <w:rPr>
          <w:sz w:val="20"/>
          <w:szCs w:val="20"/>
          <w:lang w:val="en-US"/>
        </w:rPr>
        <w:t>StrToInt(K_Zakaz_nomer_stola-&gt;Text),StrToDate(K_Zakaz_Date-&gt;Text));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Zakaz.UpdateZakaz(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TFAdmin::Button3Click(TObject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Zakaz.SetIdZakaz(</w:t>
      </w:r>
      <w:proofErr w:type="gramEnd"/>
      <w:r w:rsidRPr="00EB37A3">
        <w:rPr>
          <w:sz w:val="20"/>
          <w:szCs w:val="20"/>
          <w:lang w:val="en-US"/>
        </w:rPr>
        <w:t>DM-&gt;DBZakazid_zakaza-&gt;Value);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Zakaz.RemoveZakaz(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Zakaz.RemovePunktZakaz(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TFAdmin::Edit3Change(TObject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String tmp = Edit3-&gt;Text;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(Edit3-&gt;Text!="")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DM-&gt;DBKategorii-&gt;Filter="nazva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DM-&gt;DBKategorii-&gt;Filtered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TFAdmin::Edit1Change(TObject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String tmp = Edit1-&gt;Text;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(Edit1-&gt;Text!="")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DM-&gt;DBStrava-&gt;Filter="Strava.nazva like '%"+tmp+"%' or Kategorii.nazva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DM-&gt;DBStrava-&gt;Filtered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TFAdmin::Edit4Change(TObject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String tmp = Edit4-&gt;Text;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(Edit4-&gt;Text!="")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DM-&gt;DBZakaz-&gt;Filter="pib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TFAdmin::EditPersonalChange(TObject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String tmp = EditPersonal-&gt;Text;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DM-&gt;DBPersonal-&gt;Filtered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proofErr w:type="gramStart"/>
      <w:r w:rsidRPr="00EB37A3">
        <w:rPr>
          <w:sz w:val="20"/>
          <w:szCs w:val="20"/>
          <w:lang w:val="en-US"/>
        </w:rPr>
        <w:t>if</w:t>
      </w:r>
      <w:proofErr w:type="gramEnd"/>
      <w:r w:rsidRPr="00EB37A3">
        <w:rPr>
          <w:sz w:val="20"/>
          <w:szCs w:val="20"/>
          <w:lang w:val="en-US"/>
        </w:rPr>
        <w:t xml:space="preserve"> (EditPersonal-&gt;Text!="")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DM-&gt;DBPersonal-&gt;Filter="pib like '%"+tmp+"%' or login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DM-&gt;DBPersonal-&gt;Filtered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EB37A3">
        <w:rPr>
          <w:sz w:val="20"/>
          <w:szCs w:val="20"/>
          <w:lang w:val="en-US"/>
        </w:rPr>
        <w:t>void</w:t>
      </w:r>
      <w:proofErr w:type="gramEnd"/>
      <w:r w:rsidRPr="00EB37A3">
        <w:rPr>
          <w:sz w:val="20"/>
          <w:szCs w:val="20"/>
          <w:lang w:val="en-US"/>
        </w:rPr>
        <w:t xml:space="preserve"> __fastcall TFAdmin::Button1Click(TObject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 = "id_zakaza = "+ DM-&gt;DBZakaz-&gt;</w:t>
      </w:r>
      <w:proofErr w:type="gramStart"/>
      <w:r w:rsidRPr="00EB37A3">
        <w:rPr>
          <w:sz w:val="20"/>
          <w:szCs w:val="20"/>
          <w:lang w:val="en-US"/>
        </w:rPr>
        <w:t>FieldByName(</w:t>
      </w:r>
      <w:proofErr w:type="gramEnd"/>
      <w:r w:rsidRPr="00EB37A3">
        <w:rPr>
          <w:sz w:val="20"/>
          <w:szCs w:val="20"/>
          <w:lang w:val="en-US"/>
        </w:rPr>
        <w:t>"id_zakaza")-&gt;AsString;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DM-&gt;frxReport1-&gt;</w:t>
      </w:r>
      <w:proofErr w:type="gramStart"/>
      <w:r w:rsidRPr="00EB37A3">
        <w:rPr>
          <w:sz w:val="20"/>
          <w:szCs w:val="20"/>
          <w:lang w:val="en-US"/>
        </w:rPr>
        <w:t>ShowReport(</w:t>
      </w:r>
      <w:proofErr w:type="gramEnd"/>
      <w:r w:rsidRPr="00EB37A3">
        <w:rPr>
          <w:sz w:val="20"/>
          <w:szCs w:val="20"/>
          <w:lang w:val="en-US"/>
        </w:rPr>
        <w:t>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Default="007D36A4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A.3 Autorization.cpp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&lt;vcl.h&gt;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hdrstop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"Autorization.h"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"Admin.h"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"DataModule.h"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"Hiderfile.h"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"Main.h"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#pragma </w:t>
      </w:r>
      <w:proofErr w:type="gramStart"/>
      <w:r w:rsidRPr="007D36A4">
        <w:rPr>
          <w:sz w:val="20"/>
          <w:szCs w:val="20"/>
          <w:lang w:val="en-US"/>
        </w:rPr>
        <w:t>package(</w:t>
      </w:r>
      <w:proofErr w:type="gramEnd"/>
      <w:r w:rsidRPr="007D36A4">
        <w:rPr>
          <w:sz w:val="20"/>
          <w:szCs w:val="20"/>
          <w:lang w:val="en-US"/>
        </w:rPr>
        <w:t>smart_init)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resource "*.dfm"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TFAutorization *FAutorization;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__fastcall TFAutorization::</w:t>
      </w:r>
      <w:proofErr w:type="gramStart"/>
      <w:r w:rsidRPr="007D36A4">
        <w:rPr>
          <w:sz w:val="20"/>
          <w:szCs w:val="20"/>
          <w:lang w:val="en-US"/>
        </w:rPr>
        <w:t>TFAutorization(</w:t>
      </w:r>
      <w:proofErr w:type="gramEnd"/>
      <w:r w:rsidRPr="007D36A4">
        <w:rPr>
          <w:sz w:val="20"/>
          <w:szCs w:val="20"/>
          <w:lang w:val="en-US"/>
        </w:rPr>
        <w:t>TComponent* 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: </w:t>
      </w:r>
      <w:proofErr w:type="gramStart"/>
      <w:r w:rsidRPr="007D36A4">
        <w:rPr>
          <w:sz w:val="20"/>
          <w:szCs w:val="20"/>
          <w:lang w:val="en-US"/>
        </w:rPr>
        <w:t>TForm(</w:t>
      </w:r>
      <w:proofErr w:type="gramEnd"/>
      <w:r w:rsidRPr="007D36A4">
        <w:rPr>
          <w:sz w:val="20"/>
          <w:szCs w:val="20"/>
          <w:lang w:val="en-US"/>
        </w:rPr>
        <w:t>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TFAutorization::Button2Click(TObject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</w:t>
      </w:r>
      <w:proofErr w:type="gramStart"/>
      <w:r w:rsidRPr="007D36A4">
        <w:rPr>
          <w:sz w:val="20"/>
          <w:szCs w:val="20"/>
          <w:lang w:val="en-US"/>
        </w:rPr>
        <w:t>Close(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TFAutorization::Button1Click(TObject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if</w:t>
      </w:r>
      <w:proofErr w:type="gramEnd"/>
      <w:r w:rsidRPr="007D36A4">
        <w:rPr>
          <w:sz w:val="20"/>
          <w:szCs w:val="20"/>
          <w:lang w:val="en-US"/>
        </w:rPr>
        <w:t xml:space="preserve"> (Zakaz.Initsialization(LELogin-&gt;Text,LEPassword-&gt;Text))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FAutorization-&gt;</w:t>
      </w:r>
      <w:proofErr w:type="gramStart"/>
      <w:r w:rsidRPr="007D36A4">
        <w:rPr>
          <w:sz w:val="20"/>
          <w:szCs w:val="20"/>
          <w:lang w:val="en-US"/>
        </w:rPr>
        <w:t>Hide(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FMain-&gt;Enabled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FMain-&gt;</w:t>
      </w:r>
      <w:proofErr w:type="gramStart"/>
      <w:r w:rsidRPr="007D36A4">
        <w:rPr>
          <w:sz w:val="20"/>
          <w:szCs w:val="20"/>
          <w:lang w:val="en-US"/>
        </w:rPr>
        <w:t>Show(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else {</w:t>
      </w: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ShowMessage(</w:t>
      </w:r>
      <w:proofErr w:type="gramEnd"/>
      <w:r w:rsidRPr="007D36A4">
        <w:rPr>
          <w:sz w:val="20"/>
          <w:szCs w:val="20"/>
          <w:lang w:val="en-US"/>
        </w:rPr>
        <w:t>"Неправильний логін або пароль"); FMain-&gt;Enabled = false; LELogin-&gt;SetFocus();}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LELogin-&gt;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LEPassword-&gt;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TFAutorization::LEPasswordKeyPress(TObject *Sender, System::WideChar &amp;Key)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if</w:t>
      </w:r>
      <w:proofErr w:type="gramEnd"/>
      <w:r w:rsidRPr="007D36A4">
        <w:rPr>
          <w:sz w:val="20"/>
          <w:szCs w:val="20"/>
          <w:lang w:val="en-US"/>
        </w:rPr>
        <w:t xml:space="preserve"> (Key == 13) Button1Click(Sender);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Default="007D36A4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A.4 AddIngredienty.cpp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&lt;vcl.h&gt;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hdrstop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"AddIngredienty.h"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"Admin.h"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"Autorization.h"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"DataModule.h"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"Hiderfile.h"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"Main.h"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#pragma </w:t>
      </w:r>
      <w:proofErr w:type="gramStart"/>
      <w:r w:rsidRPr="007D36A4">
        <w:rPr>
          <w:sz w:val="20"/>
          <w:szCs w:val="20"/>
          <w:lang w:val="en-US"/>
        </w:rPr>
        <w:t>package(</w:t>
      </w:r>
      <w:proofErr w:type="gramEnd"/>
      <w:r w:rsidRPr="007D36A4">
        <w:rPr>
          <w:sz w:val="20"/>
          <w:szCs w:val="20"/>
          <w:lang w:val="en-US"/>
        </w:rPr>
        <w:t>smart_init)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resource "*.dfm"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TFAddIngredienty *FAddIngredienty;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__fastcall TFAddIngredienty::</w:t>
      </w:r>
      <w:proofErr w:type="gramStart"/>
      <w:r w:rsidRPr="007D36A4">
        <w:rPr>
          <w:sz w:val="20"/>
          <w:szCs w:val="20"/>
          <w:lang w:val="en-US"/>
        </w:rPr>
        <w:t>TFAddIngredienty(</w:t>
      </w:r>
      <w:proofErr w:type="gramEnd"/>
      <w:r w:rsidRPr="007D36A4">
        <w:rPr>
          <w:sz w:val="20"/>
          <w:szCs w:val="20"/>
          <w:lang w:val="en-US"/>
        </w:rPr>
        <w:t>TComponent* 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: </w:t>
      </w:r>
      <w:proofErr w:type="gramStart"/>
      <w:r w:rsidRPr="007D36A4">
        <w:rPr>
          <w:sz w:val="20"/>
          <w:szCs w:val="20"/>
          <w:lang w:val="en-US"/>
        </w:rPr>
        <w:t>TForm(</w:t>
      </w:r>
      <w:proofErr w:type="gramEnd"/>
      <w:r w:rsidRPr="007D36A4">
        <w:rPr>
          <w:sz w:val="20"/>
          <w:szCs w:val="20"/>
          <w:lang w:val="en-US"/>
        </w:rPr>
        <w:t>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TFAddIngredienty::Button2Click(TObject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K_Ingredient_kilkisti-&gt;Text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K_Ingredient_name-&gt;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K_Ingredient_vumir-&gt;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</w:t>
      </w:r>
      <w:proofErr w:type="gramStart"/>
      <w:r w:rsidRPr="007D36A4">
        <w:rPr>
          <w:sz w:val="20"/>
          <w:szCs w:val="20"/>
          <w:lang w:val="en-US"/>
        </w:rPr>
        <w:t>Hide(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TFAddIngredienty::FormClose(TObject *Sender, TCloseAction &amp;Action)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Button2Click(</w:t>
      </w:r>
      <w:proofErr w:type="gramEnd"/>
      <w:r w:rsidRPr="007D36A4">
        <w:rPr>
          <w:sz w:val="20"/>
          <w:szCs w:val="20"/>
          <w:lang w:val="en-US"/>
        </w:rPr>
        <w:t>Sender);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TFAddIngredienty::Button1Click(TObject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Ingredienty.SetInfoIngredienty(</w:t>
      </w:r>
      <w:proofErr w:type="gramEnd"/>
      <w:r w:rsidRPr="007D36A4">
        <w:rPr>
          <w:sz w:val="20"/>
          <w:szCs w:val="20"/>
          <w:lang w:val="en-US"/>
        </w:rPr>
        <w:t>K_Ingredient_name-&gt;Text,K_Ingredient_vumir-&gt;Text,StrToFloat(K_Ingredient_kilkisti-&gt;Text));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Ingredienty.InsertIngredienty(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K_Ingredient_kilkisti-&gt;Text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K_Ingredient_name-&gt;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K_Ingredient_vumir-&gt;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</w:t>
      </w:r>
      <w:proofErr w:type="gramStart"/>
      <w:r w:rsidRPr="007D36A4">
        <w:rPr>
          <w:sz w:val="20"/>
          <w:szCs w:val="20"/>
          <w:lang w:val="en-US"/>
        </w:rPr>
        <w:t>Hide(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Default="007D36A4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A.5 DataModule.cpp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hdrstop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"DataModule.h"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"Admin.h"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"Autorization.h"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"Hiderfile.h"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>#include "Main.h"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"AddIngredienty.h"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#pragma </w:t>
      </w:r>
      <w:proofErr w:type="gramStart"/>
      <w:r w:rsidRPr="007D36A4">
        <w:rPr>
          <w:sz w:val="20"/>
          <w:szCs w:val="20"/>
          <w:lang w:val="en-US"/>
        </w:rPr>
        <w:t>package(</w:t>
      </w:r>
      <w:proofErr w:type="gramEnd"/>
      <w:r w:rsidRPr="007D36A4">
        <w:rPr>
          <w:sz w:val="20"/>
          <w:szCs w:val="20"/>
          <w:lang w:val="en-US"/>
        </w:rPr>
        <w:t>smart_init)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classgroup "Vcl.Controls.TControl"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link "frxClass"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link "frxDBSet"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resource "*.dfm"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TDM *DM;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__fastcall TDM::</w:t>
      </w:r>
      <w:proofErr w:type="gramStart"/>
      <w:r w:rsidRPr="007D36A4">
        <w:rPr>
          <w:sz w:val="20"/>
          <w:szCs w:val="20"/>
          <w:lang w:val="en-US"/>
        </w:rPr>
        <w:t>TDM(</w:t>
      </w:r>
      <w:proofErr w:type="gramEnd"/>
      <w:r w:rsidRPr="007D36A4">
        <w:rPr>
          <w:sz w:val="20"/>
          <w:szCs w:val="20"/>
          <w:lang w:val="en-US"/>
        </w:rPr>
        <w:t>TComponent* 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: </w:t>
      </w:r>
      <w:proofErr w:type="gramStart"/>
      <w:r w:rsidRPr="007D36A4">
        <w:rPr>
          <w:sz w:val="20"/>
          <w:szCs w:val="20"/>
          <w:lang w:val="en-US"/>
        </w:rPr>
        <w:t>TDataModule(</w:t>
      </w:r>
      <w:proofErr w:type="gramEnd"/>
      <w:r w:rsidRPr="007D36A4">
        <w:rPr>
          <w:sz w:val="20"/>
          <w:szCs w:val="20"/>
          <w:lang w:val="en-US"/>
        </w:rPr>
        <w:t>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TDM::N4Click(TObject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</w:t>
      </w:r>
      <w:proofErr w:type="gramStart"/>
      <w:r w:rsidRPr="007D36A4">
        <w:rPr>
          <w:sz w:val="20"/>
          <w:szCs w:val="20"/>
          <w:lang w:val="en-US"/>
        </w:rPr>
        <w:t>Close(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TDM::N5Click(TObject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FAutorization-&gt;</w:t>
      </w:r>
      <w:proofErr w:type="gramStart"/>
      <w:r w:rsidRPr="007D36A4">
        <w:rPr>
          <w:sz w:val="20"/>
          <w:szCs w:val="20"/>
          <w:lang w:val="en-US"/>
        </w:rPr>
        <w:t>Show(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FMain-&gt;Enabled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FAdmin-&gt;Enabled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FAutorization-&gt;LELogin-&gt;</w:t>
      </w:r>
      <w:proofErr w:type="gramStart"/>
      <w:r w:rsidRPr="007D36A4">
        <w:rPr>
          <w:sz w:val="20"/>
          <w:szCs w:val="20"/>
          <w:lang w:val="en-US"/>
        </w:rPr>
        <w:t>SetFocus(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TDM::DataModuleCreate(TObject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ADOConnection-&gt;Connected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ADOConnection-&gt;ConnectionString = "Provider=Microsoft.ACE.OLEDB.12.0</w:t>
      </w:r>
      <w:proofErr w:type="gramStart"/>
      <w:r w:rsidRPr="007D36A4">
        <w:rPr>
          <w:sz w:val="20"/>
          <w:szCs w:val="20"/>
          <w:lang w:val="en-US"/>
        </w:rPr>
        <w:t>;Data</w:t>
      </w:r>
      <w:proofErr w:type="gramEnd"/>
      <w:r w:rsidRPr="007D36A4">
        <w:rPr>
          <w:sz w:val="20"/>
          <w:szCs w:val="20"/>
          <w:lang w:val="en-US"/>
        </w:rPr>
        <w:t xml:space="preserve"> Source="+GetCurrentDir()+"/E-menu.accdb;Persist Security Info=False";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ADOConnection-&gt;Connected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//-------------------------Оновлення-----------------------------------------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TDM::onovlenya(){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DBPersonal);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DBKategorii);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DBIngredienty);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DBGolovna);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DBZakaz);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DBZakaz_strava);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DBZakaz_check);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DBIngred);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ActiveDB(</w:t>
      </w:r>
      <w:proofErr w:type="gramEnd"/>
      <w:r w:rsidRPr="007D36A4">
        <w:rPr>
          <w:sz w:val="20"/>
          <w:szCs w:val="20"/>
          <w:lang w:val="en-US"/>
        </w:rPr>
        <w:t>Check);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//-------------------Клас персонал-------------------------------------------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TPersonal::</w:t>
      </w:r>
      <w:proofErr w:type="gramStart"/>
      <w:r w:rsidRPr="007D36A4">
        <w:rPr>
          <w:sz w:val="20"/>
          <w:szCs w:val="20"/>
          <w:lang w:val="en-US"/>
        </w:rPr>
        <w:t>TPersonal(</w:t>
      </w:r>
      <w:proofErr w:type="gramEnd"/>
      <w:r w:rsidRPr="007D36A4">
        <w:rPr>
          <w:sz w:val="20"/>
          <w:szCs w:val="20"/>
          <w:lang w:val="en-US"/>
        </w:rPr>
        <w:t>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-&gt;id_personal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-&gt;login = "Login";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-&gt;password = "Password";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-&gt;admin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TPersonal::SetIdPersonal(int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-&gt;id_personal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TPersonal::SetInfoPersonal(String _pib, String _login, String _password,bool _admin){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-&gt;pib = _pib;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-&gt;login = _login;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-&gt;password = _password;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-&gt;admin = _admin;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bool</w:t>
      </w:r>
      <w:proofErr w:type="gramEnd"/>
      <w:r w:rsidRPr="007D36A4">
        <w:rPr>
          <w:sz w:val="20"/>
          <w:szCs w:val="20"/>
          <w:lang w:val="en-US"/>
        </w:rPr>
        <w:t xml:space="preserve"> TPersonal::GetAdmin(){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return</w:t>
      </w:r>
      <w:proofErr w:type="gramEnd"/>
      <w:r w:rsidRPr="007D36A4">
        <w:rPr>
          <w:sz w:val="20"/>
          <w:szCs w:val="20"/>
          <w:lang w:val="en-US"/>
        </w:rPr>
        <w:t xml:space="preserve"> this-&gt;admin;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int</w:t>
      </w:r>
      <w:proofErr w:type="gramEnd"/>
      <w:r w:rsidRPr="007D36A4">
        <w:rPr>
          <w:sz w:val="20"/>
          <w:szCs w:val="20"/>
          <w:lang w:val="en-US"/>
        </w:rPr>
        <w:t xml:space="preserve"> TPersonal::GetIdPersonal(){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return</w:t>
      </w:r>
      <w:proofErr w:type="gramEnd"/>
      <w:r w:rsidRPr="007D36A4">
        <w:rPr>
          <w:sz w:val="20"/>
          <w:szCs w:val="20"/>
          <w:lang w:val="en-US"/>
        </w:rPr>
        <w:t xml:space="preserve">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bool</w:t>
      </w:r>
      <w:proofErr w:type="gramEnd"/>
      <w:r w:rsidRPr="007D36A4">
        <w:rPr>
          <w:sz w:val="20"/>
          <w:szCs w:val="20"/>
          <w:lang w:val="en-US"/>
        </w:rPr>
        <w:t xml:space="preserve"> TPersonal::Initsialization(String lg,String ps){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DM-&gt;DBPersonal-&gt;</w:t>
      </w:r>
      <w:proofErr w:type="gramStart"/>
      <w:r w:rsidRPr="007D36A4">
        <w:rPr>
          <w:sz w:val="20"/>
          <w:szCs w:val="20"/>
          <w:lang w:val="en-US"/>
        </w:rPr>
        <w:t>First(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bool</w:t>
      </w:r>
      <w:proofErr w:type="gramEnd"/>
      <w:r w:rsidRPr="007D36A4">
        <w:rPr>
          <w:sz w:val="20"/>
          <w:szCs w:val="20"/>
          <w:lang w:val="en-US"/>
        </w:rPr>
        <w:t xml:space="preserve"> f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for</w:t>
      </w:r>
      <w:proofErr w:type="gramEnd"/>
      <w:r w:rsidRPr="007D36A4">
        <w:rPr>
          <w:sz w:val="20"/>
          <w:szCs w:val="20"/>
          <w:lang w:val="en-US"/>
        </w:rPr>
        <w:t xml:space="preserve"> (int i = 0; i &lt; DM-&gt;DBPersonal-&gt;RecordCount; i++)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if</w:t>
      </w:r>
      <w:proofErr w:type="gramEnd"/>
      <w:r w:rsidRPr="007D36A4">
        <w:rPr>
          <w:sz w:val="20"/>
          <w:szCs w:val="20"/>
          <w:lang w:val="en-US"/>
        </w:rPr>
        <w:t xml:space="preserve"> (lg == DM-&gt;DBPersonallogin-&gt;AsString &amp;&amp; ps == DM-&gt;DBPersonalpassword-&gt;AsString)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f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</w:t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-&gt;SetIdPersonal(DM-&gt;DBPersonalid_personal-&gt;Value);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this-&gt;SetInfoPersonal(DM-&gt;DBPersonalpib-&gt;Value,DM-&gt;DBPersonallogin-&gt;Value,DM-&gt;DBPersonalpassword-&gt;Value,DM-&gt;DBPersonaladmin-&gt;Value);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FMain-&gt;StatusBar1-&gt;Panels-&gt;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2]-&gt;Text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</w:t>
      </w:r>
      <w:proofErr w:type="gramStart"/>
      <w:r w:rsidRPr="007D36A4">
        <w:rPr>
          <w:sz w:val="20"/>
          <w:szCs w:val="20"/>
          <w:lang w:val="en-US"/>
        </w:rPr>
        <w:t>break</w:t>
      </w:r>
      <w:proofErr w:type="gramEnd"/>
      <w:r w:rsidRPr="007D36A4">
        <w:rPr>
          <w:sz w:val="20"/>
          <w:szCs w:val="20"/>
          <w:lang w:val="en-US"/>
        </w:rPr>
        <w:t>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DM-&gt;DBPersonal-&gt;</w:t>
      </w:r>
      <w:proofErr w:type="gramStart"/>
      <w:r w:rsidRPr="007D36A4">
        <w:rPr>
          <w:sz w:val="20"/>
          <w:szCs w:val="20"/>
          <w:lang w:val="en-US"/>
        </w:rPr>
        <w:t>Next(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if</w:t>
      </w:r>
      <w:proofErr w:type="gramEnd"/>
      <w:r w:rsidRPr="007D36A4">
        <w:rPr>
          <w:sz w:val="20"/>
          <w:szCs w:val="20"/>
          <w:lang w:val="en-US"/>
        </w:rPr>
        <w:t xml:space="preserve"> (this-&gt;admin)this-&gt;StatusAdmin(); else this-&gt;StatusUser();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if</w:t>
      </w:r>
      <w:proofErr w:type="gramEnd"/>
      <w:r w:rsidRPr="007D36A4">
        <w:rPr>
          <w:sz w:val="20"/>
          <w:szCs w:val="20"/>
          <w:lang w:val="en-US"/>
        </w:rPr>
        <w:t xml:space="preserve"> (f) return true; else return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TPersonal::StatusAdmin(){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DM-&gt;NAdmin14-&gt;Visible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FAdmin-&gt;Enabled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0]-&gt;Text = "Статус: Адміністратор";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1]-&gt;Text = "Користувач: "+this-&gt;pib;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0]-&gt;Text = "Статус: Адміністратор";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1]-&gt;Text = "Користувач: "+this-&gt;pib;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TPersonal::StatusUser(){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0]-&gt;Text = "Статус: Користувач";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</w:t>
      </w:r>
      <w:proofErr w:type="gramStart"/>
      <w:r w:rsidRPr="007D36A4">
        <w:rPr>
          <w:sz w:val="20"/>
          <w:szCs w:val="20"/>
          <w:lang w:val="en-US"/>
        </w:rPr>
        <w:t>Items[</w:t>
      </w:r>
      <w:proofErr w:type="gramEnd"/>
      <w:r w:rsidRPr="007D36A4">
        <w:rPr>
          <w:sz w:val="20"/>
          <w:szCs w:val="20"/>
          <w:lang w:val="en-US"/>
        </w:rPr>
        <w:t>1]-&gt;Text = "Користувач: "+this-&gt;pib;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DM-&gt;NAdmin14-&gt;Visible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FAdmin-&gt;Enabled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</w:t>
      </w:r>
      <w:proofErr w:type="gramStart"/>
      <w:r w:rsidRPr="007D36A4">
        <w:rPr>
          <w:sz w:val="20"/>
          <w:szCs w:val="20"/>
          <w:lang w:val="en-US"/>
        </w:rPr>
        <w:t>Hide(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TPersonal::InsertPersonal(){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Personal( pib, login, [password], admin)");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"VALUES(:P1,:P2,:P3,:P4)");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this-&gt;login;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this-&gt;password;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"P4")-&gt;Value = this-&gt;admin;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TPersonal::UpdatePersonal(){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"UPDATE Personal SET Personal.pib = :P1, Personal.login = :P2, Personal.[password] = :P3, Personal.admin = :P4");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id_personal=:id");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"id")-&gt;Value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this-&gt;login;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this-&gt;password;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"P4")-&gt;Value = this-&gt;admin;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TPersonal::RemovePersonal(){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id_personal FROM Personal WHERE id_personal = :id_delete;");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Категорія--------------------------------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TKategoriya::</w:t>
      </w:r>
      <w:proofErr w:type="gramStart"/>
      <w:r w:rsidRPr="007D36A4">
        <w:rPr>
          <w:sz w:val="20"/>
          <w:szCs w:val="20"/>
          <w:lang w:val="en-US"/>
        </w:rPr>
        <w:t>TKategoriya(</w:t>
      </w:r>
      <w:proofErr w:type="gramEnd"/>
      <w:r w:rsidRPr="007D36A4">
        <w:rPr>
          <w:sz w:val="20"/>
          <w:szCs w:val="20"/>
          <w:lang w:val="en-US"/>
        </w:rPr>
        <w:t>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-&gt;id_kategoriya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-&gt;name_kategoriya = "Kategoriya";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TKategoriya::SetIdKategoriya(int _id){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-&gt;id_kategoriya = _id;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TKategoriya::SetInfoKategoriya(String name){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-&gt;name_kategoriya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TKategoriya::InsertKategoriya(){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Kategorii(nazva)");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this-&gt;name_kategoriya;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TKategoriya::UpdateKategoriya(){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"UPDATE Kategorii SET Kategorii.nazva = :P2");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(((Kategorii.id_kategorii) = :P1));");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this-&gt;name_kategoriya;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TKategoriya::DeleteKategoriya(){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Kategorii.id_kategorii FROM Kategorii WHERE (((Kategorii.id_kategorii)=:id_delete));");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Інгредієнти------------------------------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TIngredienty::</w:t>
      </w:r>
      <w:proofErr w:type="gramStart"/>
      <w:r w:rsidRPr="007D36A4">
        <w:rPr>
          <w:sz w:val="20"/>
          <w:szCs w:val="20"/>
          <w:lang w:val="en-US"/>
        </w:rPr>
        <w:t>TIngredienty(</w:t>
      </w:r>
      <w:proofErr w:type="gramEnd"/>
      <w:r w:rsidRPr="007D36A4">
        <w:rPr>
          <w:sz w:val="20"/>
          <w:szCs w:val="20"/>
          <w:lang w:val="en-US"/>
        </w:rPr>
        <w:t>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-&gt;id_ingredient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-&gt;names = "Name";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-&gt;vumir = "Vumir";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-&gt;count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TIngredienty::SetIdIngredienty(int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-&gt;id_ingredient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TIngredienty::SetInfoIngredienty(String name,String vum,float kil){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</w:t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-&gt;names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-&gt;vumir = vum;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-&gt;count = kil;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TIngredienty::InsertIngredienty(){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</w:t>
      </w: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int</w:t>
      </w:r>
      <w:proofErr w:type="gramEnd"/>
      <w:r w:rsidRPr="007D36A4">
        <w:rPr>
          <w:sz w:val="20"/>
          <w:szCs w:val="20"/>
          <w:lang w:val="en-US"/>
        </w:rPr>
        <w:t xml:space="preserve"> id_strava = DM-&gt;DBStrava-&gt;FieldByName("id_stravu")-&gt;AsInteger;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</w:t>
      </w: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Ingredienty(nazva,vumir)");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this-&gt;names;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this-&gt;vumir;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DM-&gt;DBIngred-&gt;</w:t>
      </w:r>
      <w:proofErr w:type="gramStart"/>
      <w:r w:rsidRPr="007D36A4">
        <w:rPr>
          <w:sz w:val="20"/>
          <w:szCs w:val="20"/>
          <w:lang w:val="en-US"/>
        </w:rPr>
        <w:t>Last(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int</w:t>
      </w:r>
      <w:proofErr w:type="gramEnd"/>
      <w:r w:rsidRPr="007D36A4">
        <w:rPr>
          <w:sz w:val="20"/>
          <w:szCs w:val="20"/>
          <w:lang w:val="en-US"/>
        </w:rPr>
        <w:t xml:space="preserve"> id_ing = DM-&gt;DBIngred-&gt;FieldByName("id_ingredienta")-&gt;AsInteger;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Sklad_stravy(kod_strava,kod_ingredienta,kilkisti)");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"VALUES(:P1,:P2,:P3)");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id_ing;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this-&gt;count;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TIngredienty::RemoveIngredienty(){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id_ingredienta FROM Ingredienty WHERE ((id_ingredienta=:id_delete));");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this-&gt;id_ingredient;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Напій------------------------------------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TNapiy::</w:t>
      </w:r>
      <w:proofErr w:type="gramStart"/>
      <w:r w:rsidRPr="007D36A4">
        <w:rPr>
          <w:sz w:val="20"/>
          <w:szCs w:val="20"/>
          <w:lang w:val="en-US"/>
        </w:rPr>
        <w:t>TNapiy(</w:t>
      </w:r>
      <w:proofErr w:type="gramEnd"/>
      <w:r w:rsidRPr="007D36A4">
        <w:rPr>
          <w:sz w:val="20"/>
          <w:szCs w:val="20"/>
          <w:lang w:val="en-US"/>
        </w:rPr>
        <w:t>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-&gt;id_napiy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-&gt;names_napiy = "Name napiy";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-&gt;data_napiy = "Data napiy";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-&gt;cost_price_napiy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-&gt;price_napiy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-&gt;natsinka_napiy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-&gt;foto_napiy = new TBitmap;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TNapiy::SetIdNapiy(int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-&gt;id_napiy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TNapiy::SetInfoNapiy(String name,String data,float cost,float price ,float natsinka){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</w:t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-&gt;names_napiy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-&gt;data_napiy = data;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-&gt;cost_price_napiy = cost;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-&gt;price_napiy = price;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-&gt;natsinka_napiy = natsinka;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TNapiy::InsertNapiy(){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Napoi(nazva,kod_kategoriy,cost_price,price,natsinka,data,foto)");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"VALUES(:P1,:P2,:P3,:P4,:P5,:P6,:P7)");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this-&gt;names_napiy;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this-&gt;cost_price_napiy;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"P4")-&gt;Value = this-&gt;price_napiy;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"P5")-&gt;Value = this-&gt;natsinka_napiy;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"P6")-&gt;Value = this-&gt;data_napiy;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"P7")-&gt;Assign(this-&gt;foto_napiy);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TNapiy::UpdateNapiy(){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DM-&gt;TSQL-&gt;SQL-&gt;Add("UPDATE Napoi SET nazva = :P2,cost_price = :P4,price = :P5, natsinka = :P6,data = :P7,foto = :P8, kod_kategoriy = :P9 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Napoi.id_napoi = :P1;");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this-&gt;id_napiy;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this-&gt;names_napiy;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"P4")-&gt;Value = this-&gt;cost_price_napiy;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"P5")-&gt;Value = this-&gt;price_napiy;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"P6")-&gt;Value = this-&gt;natsinka_napiy;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"P7")-&gt;Value = this-&gt;data_napiy;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"P8")-&gt;Assign(this-&gt;foto_napiy);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"P9")-&gt;Value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TNapiy::RemoveNapiy(){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Napoi.id_napoi FROM Napoi WHERE (((Napoi.id_napoi)=:id_delete));");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TNapiy::SetFotoNapiy(TBitmap* tmp){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-&gt;foto_napiy = tmp;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Страва-----------------------------------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TStrava::</w:t>
      </w:r>
      <w:proofErr w:type="gramStart"/>
      <w:r w:rsidRPr="007D36A4">
        <w:rPr>
          <w:sz w:val="20"/>
          <w:szCs w:val="20"/>
          <w:lang w:val="en-US"/>
        </w:rPr>
        <w:t>TStrava(</w:t>
      </w:r>
      <w:proofErr w:type="gramEnd"/>
      <w:r w:rsidRPr="007D36A4">
        <w:rPr>
          <w:sz w:val="20"/>
          <w:szCs w:val="20"/>
          <w:lang w:val="en-US"/>
        </w:rPr>
        <w:t>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-&gt;id_strava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-&gt;names_strava = "Name strava";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-&gt;data_strava = "Data napiy";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-&gt;cost_price_strava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-&gt;price_strava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-&gt;natsinka_strava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-&gt;foto_strava = new TBitmap;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TStrava::SetIdStrava(int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-&gt;id_strava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TStrava::SetInfoStrava(String name,String data,float cost,float price ,float natsinka){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-&gt;names_strava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-&gt;data_strava = data;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-&gt;cost_price_strava = cost;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-&gt;price_strava = price;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-&gt;natsinka_strava = natsinka;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TStrava::InsertStrava(){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 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Strava(nazva,kod_kategorii,cost_price,price,natsinka,data,foto)");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"VALUES(:P1,:P2,:P3,:P4,:P5,:P6,:P7)");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this-&gt;names_strava;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this-&gt;cost_price_strava;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"P4")-&gt;Value = this-&gt;price_strava;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"P5")-&gt;Value = this-&gt;natsinka_strava;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"P6")-&gt;Value = this-&gt;data_strava;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"P7")-&gt;Assign(this-&gt;foto_strava);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TStrava::UpdateStrava(){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DM-&gt;TSQL-&gt;SQL-&gt;Add("UPDATE Strava SET kod_kategorii  = :P9, nazva = :P2,cost_price = :P4,price = :P5, natsinka = :P6,data = :P7, foto = :P8");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Strava.id_stravu = :P1;");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this-&gt;names_strava;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"P4")-&gt;Value = this-&gt;cost_price_strava;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"P5")-&gt;Value = this-&gt;price_strava;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"P6")-&gt;Value = this-&gt;natsinka_strava;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"P7")-&gt;Value = this-&gt;data_strava;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"P8")-&gt;Assign(this-&gt;foto_strava);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"P9")-&gt;Value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TStrava::RemoveStrava(){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Strava.id_stravu FROM Strava WHERE (((Strava.id_stravu)=:id_delete));");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TStrava::SetFotoStrava(TBitmap* tmp){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-&gt;foto_strava = tmp;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Замовлення-----------------------------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TZakaz::</w:t>
      </w:r>
      <w:proofErr w:type="gramStart"/>
      <w:r w:rsidRPr="007D36A4">
        <w:rPr>
          <w:sz w:val="20"/>
          <w:szCs w:val="20"/>
          <w:lang w:val="en-US"/>
        </w:rPr>
        <w:t>TZakaz(</w:t>
      </w:r>
      <w:proofErr w:type="gramEnd"/>
      <w:r w:rsidRPr="007D36A4">
        <w:rPr>
          <w:sz w:val="20"/>
          <w:szCs w:val="20"/>
          <w:lang w:val="en-US"/>
        </w:rPr>
        <w:t>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-&gt;id_zakaz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-&gt;nomer_stola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-&gt;dates = Date();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-&gt;count = 1;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TZakaz::SetIdZakaz(int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-&gt;id_zakaz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TZakaz::SetCount(float con){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-&gt;count = con;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TZakaz::SetInfoZakaz(int stol,TDateTime date){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-&gt;nomer_stola = stol;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this</w:t>
      </w:r>
      <w:proofErr w:type="gramEnd"/>
      <w:r w:rsidRPr="007D36A4">
        <w:rPr>
          <w:sz w:val="20"/>
          <w:szCs w:val="20"/>
          <w:lang w:val="en-US"/>
        </w:rPr>
        <w:t>-&gt;dates = date;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TZakaz::InsertZakaz(){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Zakaz(dates,nomer_stola,kod_personal)");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"VALUES(:P1,:P2,:P3)");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this-&gt;dates;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this-&gt;nomer_stola;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TZakaz::UpdateZakaz(){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"UPDATE Zakaz SET dates  = :P2, nomer_stola = :P3");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Zakaz.id_zakaza = :P1;");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this-&gt;dates;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this-&gt;nomer_stola;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TZakaz::RemoveZakaz(){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Zakaz.id_zakaza FROM Zakaz WHERE (((Zakaz.id_zakaza)=:id_delete));");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Zakaz_menu.kod_zakaza FROM Zakaz_menu WHERE (((Zakaz_menu.kod_zakaza)=:id_delete));");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TZakaz::RemovePunktZakaz(){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Zakaz_menu.kod_zakaza, Zakaz_menu.kod_strava FROM Zakaz_menu");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(((Zakaz_menu.kod_zakaza)=:id_delete) AND ((Zakaz_menu.kod_strava)=:id_str));");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"id_str")-&gt;Value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TZakaz::RemovePunktuZakaz(){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"DELETE Zakaz_menu.kod_zakaza FROM Zakaz_menu WHERE (((Zakaz_menu.kod_zakaza)=:id_delete));");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TZakaz::InsertPunktZakaz(){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"INSERT INTO Zakaz_menu(kod_zakaza,kod_strava,kilkisti)");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"VALUES(:P1,:P2,:P3)");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"P2")-&gt;Value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"P3")-&gt;Value = this-&gt;count;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TZakaz::CalculationPrice(){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"UPDATE Strava INNER JOIN (Zakaz INNER JOIN Zakaz_menu ON Zakaz.id_zakaza = Zakaz_menu.kod_zakaza) ON Strava.id_stravu = Zakaz_menu.kod_strava SET Zakaz_menu.price = [Strava]![price]*[Zakaz_menu]![kilkisti]");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</w:t>
      </w:r>
      <w:r w:rsidRPr="007D36A4">
        <w:rPr>
          <w:sz w:val="20"/>
          <w:szCs w:val="20"/>
          <w:lang w:val="en-US"/>
        </w:rPr>
        <w:tab/>
        <w:t>DM-&gt;TSQL-&gt;SQL-&gt;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"WHERE (((Zakaz_menu.kod_zakaza)=:P1));");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</w:t>
      </w:r>
      <w:proofErr w:type="gramStart"/>
      <w:r w:rsidRPr="007D36A4">
        <w:rPr>
          <w:sz w:val="20"/>
          <w:szCs w:val="20"/>
          <w:lang w:val="en-US"/>
        </w:rPr>
        <w:t>ParamByName(</w:t>
      </w:r>
      <w:proofErr w:type="gramEnd"/>
      <w:r w:rsidRPr="007D36A4">
        <w:rPr>
          <w:sz w:val="20"/>
          <w:szCs w:val="20"/>
          <w:lang w:val="en-US"/>
        </w:rPr>
        <w:t>"P1")-&gt;Value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</w:t>
      </w:r>
      <w:proofErr w:type="gramStart"/>
      <w:r w:rsidRPr="007D36A4">
        <w:rPr>
          <w:sz w:val="20"/>
          <w:szCs w:val="20"/>
          <w:lang w:val="en-US"/>
        </w:rPr>
        <w:t>ExecSQL(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</w:t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TDM::N6Click(TObject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TDM::NAdmin14Click(TObject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if(</w:t>
      </w:r>
      <w:proofErr w:type="gramEnd"/>
      <w:r w:rsidRPr="007D36A4">
        <w:rPr>
          <w:sz w:val="20"/>
          <w:szCs w:val="20"/>
          <w:lang w:val="en-US"/>
        </w:rPr>
        <w:t>FAdmin-&gt;Enabled)</w:t>
      </w:r>
      <w:r w:rsidRPr="007D36A4">
        <w:rPr>
          <w:sz w:val="20"/>
          <w:szCs w:val="20"/>
          <w:lang w:val="en-US"/>
        </w:rPr>
        <w:tab/>
        <w:t>FAdmin-&gt;Show();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TDM::N12Click(TObject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onovlenya(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TDM::N10Click(TObject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</w:t>
      </w:r>
      <w:proofErr w:type="gramStart"/>
      <w:r w:rsidRPr="007D36A4">
        <w:rPr>
          <w:sz w:val="20"/>
          <w:szCs w:val="20"/>
          <w:lang w:val="en-US"/>
        </w:rPr>
        <w:t>Close(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TDM::DBKategoriiAfterScroll(TDataSet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 </w:t>
      </w:r>
      <w:proofErr w:type="gramStart"/>
      <w:r w:rsidRPr="007D36A4">
        <w:rPr>
          <w:sz w:val="20"/>
          <w:szCs w:val="20"/>
          <w:lang w:val="en-US"/>
        </w:rPr>
        <w:t>try</w:t>
      </w:r>
      <w:proofErr w:type="gramEnd"/>
      <w:r w:rsidRPr="007D36A4">
        <w:rPr>
          <w:sz w:val="20"/>
          <w:szCs w:val="20"/>
          <w:lang w:val="en-US"/>
        </w:rPr>
        <w:t xml:space="preserve">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FAdmin-&gt;K_Kategoriya_name-&gt;Text = DBKategoriinazva-&gt;Value;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Kategoriya.SetIdKategoriya(</w:t>
      </w:r>
      <w:proofErr w:type="gramEnd"/>
      <w:r w:rsidRPr="007D36A4">
        <w:rPr>
          <w:sz w:val="20"/>
          <w:szCs w:val="20"/>
          <w:lang w:val="en-US"/>
        </w:rPr>
        <w:t>DM-&gt;DBKategoriiid_kategorii-&gt;Value);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Kategoriya.SetInfoKategoriya(</w:t>
      </w:r>
      <w:proofErr w:type="gramEnd"/>
      <w:r w:rsidRPr="007D36A4">
        <w:rPr>
          <w:sz w:val="20"/>
          <w:szCs w:val="20"/>
          <w:lang w:val="en-US"/>
        </w:rPr>
        <w:t>DBKategoriinazva-&gt;Value);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 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 </w:t>
      </w:r>
      <w:proofErr w:type="gramStart"/>
      <w:r w:rsidRPr="007D36A4">
        <w:rPr>
          <w:sz w:val="20"/>
          <w:szCs w:val="20"/>
          <w:lang w:val="en-US"/>
        </w:rPr>
        <w:t>catch</w:t>
      </w:r>
      <w:proofErr w:type="gramEnd"/>
      <w:r w:rsidRPr="007D36A4">
        <w:rPr>
          <w:sz w:val="20"/>
          <w:szCs w:val="20"/>
          <w:lang w:val="en-US"/>
        </w:rPr>
        <w:t xml:space="preserve"> (...){  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TDM::DBPersonalAfterScroll(TDataSet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try</w:t>
      </w:r>
      <w:proofErr w:type="gramEnd"/>
      <w:r w:rsidRPr="007D36A4">
        <w:rPr>
          <w:sz w:val="20"/>
          <w:szCs w:val="20"/>
          <w:lang w:val="en-US"/>
        </w:rPr>
        <w:t xml:space="preserve">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FAdmin-&gt;K_Personal_pib-&gt;Text = DBPersonalpib-&gt;Value;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FAdmin-&gt;K_Personal_login-&gt;Text = DBPersonallogin-&gt;Value;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FAdmin-&gt;K_Personal_password-&gt;Text = DBPersonalpassword-&gt;Value;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FAdmin-&gt;K_Personal_Admin-&gt;Checked = DBPersonaladmin-&gt;Value;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catch (...)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  <w:r w:rsidRPr="007D36A4">
        <w:rPr>
          <w:sz w:val="20"/>
          <w:szCs w:val="20"/>
          <w:lang w:val="en-US"/>
        </w:rPr>
        <w:tab/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TDM::DBStravaAfterScroll(TDataSet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try</w:t>
      </w:r>
      <w:proofErr w:type="gramEnd"/>
      <w:r w:rsidRPr="007D36A4">
        <w:rPr>
          <w:sz w:val="20"/>
          <w:szCs w:val="20"/>
          <w:lang w:val="en-US"/>
        </w:rPr>
        <w:t xml:space="preserve">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FAdmin-&gt;K_Strava_name-&gt;Text = DBStravaStravanazva-&gt;Value;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FAdmin-&gt;K_Strava_Data-&gt;Text = DBStravadata-&gt;Value;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FAdmin-&gt;K_Strava_cost_price-&gt;Text = DBStravacost_price-&gt;Value;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FAdmin-&gt;K_Strava_natsinka-&gt;Text = DBStravanatsinka-&gt;Value;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FAdmin-&gt;K_Strava_price-&gt;Text = DBStravaprice-&gt;Value;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FAdmin-&gt;K_Strava_Kategoriya-&gt;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FAdmin-&gt;K_Strava_Kategoriya_Id-&gt;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FAdmin-&gt;ImageStravaFoto-&gt;Picture-&gt;</w:t>
      </w:r>
      <w:proofErr w:type="gramStart"/>
      <w:r w:rsidRPr="007D36A4">
        <w:rPr>
          <w:sz w:val="20"/>
          <w:szCs w:val="20"/>
          <w:lang w:val="en-US"/>
        </w:rPr>
        <w:t>Assign(</w:t>
      </w:r>
      <w:proofErr w:type="gramEnd"/>
      <w:r w:rsidRPr="007D36A4">
        <w:rPr>
          <w:sz w:val="20"/>
          <w:szCs w:val="20"/>
          <w:lang w:val="en-US"/>
        </w:rPr>
        <w:t>DM-&gt;DBStrava-&gt;FieldByName("foto"));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DBKategorii-&gt;</w:t>
      </w:r>
      <w:proofErr w:type="gramStart"/>
      <w:r w:rsidRPr="007D36A4">
        <w:rPr>
          <w:sz w:val="20"/>
          <w:szCs w:val="20"/>
          <w:lang w:val="en-US"/>
        </w:rPr>
        <w:t>First(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int</w:t>
      </w:r>
      <w:proofErr w:type="gramEnd"/>
      <w:r w:rsidRPr="007D36A4">
        <w:rPr>
          <w:sz w:val="20"/>
          <w:szCs w:val="20"/>
          <w:lang w:val="en-US"/>
        </w:rPr>
        <w:t xml:space="preserve"> index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for</w:t>
      </w:r>
      <w:proofErr w:type="gramEnd"/>
      <w:r w:rsidRPr="007D36A4">
        <w:rPr>
          <w:sz w:val="20"/>
          <w:szCs w:val="20"/>
          <w:lang w:val="en-US"/>
        </w:rPr>
        <w:t xml:space="preserve"> (int i = 0; i &lt; DBKategorii-&gt;RecordCount; i++)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FAdmin-&gt;K_Strava_Kategoriya-&gt;Items-&gt;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DBKategoriinazva-&gt;Value);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FAdmin-&gt;K_Strava_Kategoriya_Id-&gt;Items-&gt;</w:t>
      </w:r>
      <w:proofErr w:type="gramStart"/>
      <w:r w:rsidRPr="007D36A4">
        <w:rPr>
          <w:sz w:val="20"/>
          <w:szCs w:val="20"/>
          <w:lang w:val="en-US"/>
        </w:rPr>
        <w:t>Add(</w:t>
      </w:r>
      <w:proofErr w:type="gramEnd"/>
      <w:r w:rsidRPr="007D36A4">
        <w:rPr>
          <w:sz w:val="20"/>
          <w:szCs w:val="20"/>
          <w:lang w:val="en-US"/>
        </w:rPr>
        <w:t>DBKategorii-&gt;FieldByName("id_kategorii")-&gt;AsString);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</w:t>
      </w:r>
      <w:proofErr w:type="gramStart"/>
      <w:r w:rsidRPr="007D36A4">
        <w:rPr>
          <w:sz w:val="20"/>
          <w:szCs w:val="20"/>
          <w:lang w:val="en-US"/>
        </w:rPr>
        <w:t>if</w:t>
      </w:r>
      <w:proofErr w:type="gramEnd"/>
      <w:r w:rsidRPr="007D36A4">
        <w:rPr>
          <w:sz w:val="20"/>
          <w:szCs w:val="20"/>
          <w:lang w:val="en-US"/>
        </w:rPr>
        <w:t xml:space="preserve"> (DBStravaid_kategorii-&gt;Value == DBKategoriiid_kategorii-&gt;Value) index = i;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DBKategorii-&gt;</w:t>
      </w:r>
      <w:proofErr w:type="gramStart"/>
      <w:r w:rsidRPr="007D36A4">
        <w:rPr>
          <w:sz w:val="20"/>
          <w:szCs w:val="20"/>
          <w:lang w:val="en-US"/>
        </w:rPr>
        <w:t>Next(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FAdmin-&gt;K_Strava_Kategoriya-&gt;ItemIndex = index;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FAdmin-&gt;K_Strava_Kategoriya_Id-&gt;ItemIndex = index;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catch (...) {</w:t>
      </w: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TDM::N14Click(TObject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</w:t>
      </w:r>
      <w:proofErr w:type="gramStart"/>
      <w:r w:rsidRPr="007D36A4">
        <w:rPr>
          <w:sz w:val="20"/>
          <w:szCs w:val="20"/>
          <w:lang w:val="en-US"/>
        </w:rPr>
        <w:t>Show(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FAddIngredienty-&gt;K_Ingredient_kilkisti-&gt;Text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FAddIngredienty-&gt;K_Ingredient_name-&gt;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FAddIngredienty-&gt;K_Ingredient_vumir-&gt;</w:t>
      </w:r>
      <w:proofErr w:type="gramStart"/>
      <w:r w:rsidRPr="007D36A4">
        <w:rPr>
          <w:sz w:val="20"/>
          <w:szCs w:val="20"/>
          <w:lang w:val="en-US"/>
        </w:rPr>
        <w:t>Clear(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TDM::N15Click(TObject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Ingredienty.SetIdIngredienty(</w:t>
      </w:r>
      <w:proofErr w:type="gramEnd"/>
      <w:r w:rsidRPr="007D36A4">
        <w:rPr>
          <w:sz w:val="20"/>
          <w:szCs w:val="20"/>
          <w:lang w:val="en-US"/>
        </w:rPr>
        <w:t>DM-&gt;DBIngredientykod_ingredienta-&gt;Value);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Ingredienty.RemoveIngredienty(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TDM::DBZakazAfterScroll(TDataSet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proofErr w:type="gramStart"/>
      <w:r w:rsidRPr="007D36A4">
        <w:rPr>
          <w:sz w:val="20"/>
          <w:szCs w:val="20"/>
          <w:lang w:val="en-US"/>
        </w:rPr>
        <w:t>try</w:t>
      </w:r>
      <w:proofErr w:type="gramEnd"/>
      <w:r w:rsidRPr="007D36A4">
        <w:rPr>
          <w:sz w:val="20"/>
          <w:szCs w:val="20"/>
          <w:lang w:val="en-US"/>
        </w:rPr>
        <w:t xml:space="preserve">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FAdmin-&gt;K_Zakaz_Date-&gt;Text = DM-&gt;DBZakazdates-&gt;Value;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FAdmin-&gt;K_Zakaz_nomer_stola-&gt;Text = DM-&gt;DBZakaznomer_stola-&gt;Value;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FAdmin-&gt;K_Zakaz_price_zakaz-&gt;Text = DM-&gt;DBZakaz-&gt;</w:t>
      </w:r>
      <w:proofErr w:type="gramStart"/>
      <w:r w:rsidRPr="007D36A4">
        <w:rPr>
          <w:sz w:val="20"/>
          <w:szCs w:val="20"/>
          <w:lang w:val="en-US"/>
        </w:rPr>
        <w:t>FieldByName(</w:t>
      </w:r>
      <w:proofErr w:type="gramEnd"/>
      <w:r w:rsidRPr="007D36A4">
        <w:rPr>
          <w:sz w:val="20"/>
          <w:szCs w:val="20"/>
          <w:lang w:val="en-US"/>
        </w:rPr>
        <w:t>"pricezakaz")-&gt;AsString + " грн";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catch (...)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7D36A4">
        <w:rPr>
          <w:sz w:val="20"/>
          <w:szCs w:val="20"/>
          <w:lang w:val="en-US"/>
        </w:rPr>
        <w:t>void</w:t>
      </w:r>
      <w:proofErr w:type="gramEnd"/>
      <w:r w:rsidRPr="007D36A4">
        <w:rPr>
          <w:sz w:val="20"/>
          <w:szCs w:val="20"/>
          <w:lang w:val="en-US"/>
        </w:rPr>
        <w:t xml:space="preserve"> __fastcall TDM::N11Click(TObject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</w:t>
      </w:r>
      <w:proofErr w:type="gramStart"/>
      <w:r w:rsidRPr="007D36A4">
        <w:rPr>
          <w:sz w:val="20"/>
          <w:szCs w:val="20"/>
          <w:lang w:val="en-US"/>
        </w:rPr>
        <w:t>Show(</w:t>
      </w:r>
      <w:proofErr w:type="gramEnd"/>
      <w:r w:rsidRPr="007D36A4">
        <w:rPr>
          <w:sz w:val="20"/>
          <w:szCs w:val="20"/>
          <w:lang w:val="en-US"/>
        </w:rPr>
        <w:t>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Default="00D30A89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A.6 Hiderfile.h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#include &lt;vcl.h&gt;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#include &lt;tchar.h&gt;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#include &lt;jpeg.hpp&gt;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class</w:t>
      </w:r>
      <w:proofErr w:type="gramEnd"/>
      <w:r w:rsidRPr="00D30A89">
        <w:rPr>
          <w:sz w:val="20"/>
          <w:szCs w:val="20"/>
          <w:lang w:val="en-US"/>
        </w:rPr>
        <w:t xml:space="preserve"> TPersonal{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private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login</w:t>
      </w:r>
      <w:proofErr w:type="gramStart"/>
      <w:r w:rsidRPr="00D30A89">
        <w:rPr>
          <w:sz w:val="20"/>
          <w:szCs w:val="20"/>
          <w:lang w:val="en-US"/>
        </w:rPr>
        <w:t>,password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bool</w:t>
      </w:r>
      <w:proofErr w:type="gramEnd"/>
      <w:r w:rsidRPr="00D30A89">
        <w:rPr>
          <w:sz w:val="20"/>
          <w:szCs w:val="20"/>
          <w:lang w:val="en-US"/>
        </w:rPr>
        <w:t xml:space="preserve"> admin;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protected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</w:t>
      </w:r>
      <w:proofErr w:type="gramEnd"/>
      <w:r w:rsidRPr="00D30A89">
        <w:rPr>
          <w:sz w:val="20"/>
          <w:szCs w:val="20"/>
          <w:lang w:val="en-US"/>
        </w:rPr>
        <w:t xml:space="preserve"> id_personal;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pib;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public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TPersonal(</w:t>
      </w:r>
      <w:proofErr w:type="gramEnd"/>
      <w:r w:rsidRPr="00D30A89">
        <w:rPr>
          <w:sz w:val="20"/>
          <w:szCs w:val="20"/>
          <w:lang w:val="en-US"/>
        </w:rPr>
        <w:t>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TPersonal(</w:t>
      </w:r>
      <w:proofErr w:type="gramEnd"/>
      <w:r w:rsidRPr="00D30A89">
        <w:rPr>
          <w:sz w:val="20"/>
          <w:szCs w:val="20"/>
          <w:lang w:val="en-US"/>
        </w:rPr>
        <w:t>int,String,String,String);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SetIdPersonal(int);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SetInfoPersonal(String,String,String,bool);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StatusAdmin();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StatusUser();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bool</w:t>
      </w:r>
      <w:proofErr w:type="gramEnd"/>
      <w:r w:rsidRPr="00D30A89">
        <w:rPr>
          <w:sz w:val="20"/>
          <w:szCs w:val="20"/>
          <w:lang w:val="en-US"/>
        </w:rPr>
        <w:t xml:space="preserve"> Initsialization(String,String);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bool</w:t>
      </w:r>
      <w:proofErr w:type="gramEnd"/>
      <w:r w:rsidRPr="00D30A89">
        <w:rPr>
          <w:sz w:val="20"/>
          <w:szCs w:val="20"/>
          <w:lang w:val="en-US"/>
        </w:rPr>
        <w:t xml:space="preserve"> GetAdmin();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  GetIdPersonal</w:t>
      </w:r>
      <w:proofErr w:type="gramEnd"/>
      <w:r w:rsidRPr="00D30A89">
        <w:rPr>
          <w:sz w:val="20"/>
          <w:szCs w:val="20"/>
          <w:lang w:val="en-US"/>
        </w:rPr>
        <w:t>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DeleteInfoPersonal();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lastRenderedPageBreak/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UpdatePersonal();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}Personal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class</w:t>
      </w:r>
      <w:proofErr w:type="gramEnd"/>
      <w:r w:rsidRPr="00D30A89">
        <w:rPr>
          <w:sz w:val="20"/>
          <w:szCs w:val="20"/>
          <w:lang w:val="en-US"/>
        </w:rPr>
        <w:t xml:space="preserve"> TKategoriya{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protected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</w:t>
      </w:r>
      <w:proofErr w:type="gramEnd"/>
      <w:r w:rsidRPr="00D30A89">
        <w:rPr>
          <w:sz w:val="20"/>
          <w:szCs w:val="20"/>
          <w:lang w:val="en-US"/>
        </w:rPr>
        <w:t xml:space="preserve"> id_kategoriya;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name_kategoriya;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public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TKategoriya(</w:t>
      </w:r>
      <w:proofErr w:type="gramEnd"/>
      <w:r w:rsidRPr="00D30A89">
        <w:rPr>
          <w:sz w:val="20"/>
          <w:szCs w:val="20"/>
          <w:lang w:val="en-US"/>
        </w:rPr>
        <w:t>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TKategoriya(</w:t>
      </w:r>
      <w:proofErr w:type="gramEnd"/>
      <w:r w:rsidRPr="00D30A89">
        <w:rPr>
          <w:sz w:val="20"/>
          <w:szCs w:val="20"/>
          <w:lang w:val="en-US"/>
        </w:rPr>
        <w:t>int,String);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SetIdKategoriya(int);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SetInfoKategoriya(String);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UpdateKategoriya();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DeleteKategoriya();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}Kategoriya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class</w:t>
      </w:r>
      <w:proofErr w:type="gramEnd"/>
      <w:r w:rsidRPr="00D30A89">
        <w:rPr>
          <w:sz w:val="20"/>
          <w:szCs w:val="20"/>
          <w:lang w:val="en-US"/>
        </w:rPr>
        <w:t xml:space="preserve"> TIngredienty{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protected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</w:t>
      </w:r>
      <w:proofErr w:type="gramEnd"/>
      <w:r w:rsidRPr="00D30A89">
        <w:rPr>
          <w:sz w:val="20"/>
          <w:szCs w:val="20"/>
          <w:lang w:val="en-US"/>
        </w:rPr>
        <w:t xml:space="preserve"> id_ingredient;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names</w:t>
      </w:r>
      <w:proofErr w:type="gramStart"/>
      <w:r w:rsidRPr="00D30A89">
        <w:rPr>
          <w:sz w:val="20"/>
          <w:szCs w:val="20"/>
          <w:lang w:val="en-US"/>
        </w:rPr>
        <w:t>,vumir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float</w:t>
      </w:r>
      <w:proofErr w:type="gramEnd"/>
      <w:r w:rsidRPr="00D30A89">
        <w:rPr>
          <w:sz w:val="20"/>
          <w:szCs w:val="20"/>
          <w:lang w:val="en-US"/>
        </w:rPr>
        <w:t xml:space="preserve"> count;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public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TIngredienty(</w:t>
      </w:r>
      <w:proofErr w:type="gramEnd"/>
      <w:r w:rsidRPr="00D30A89">
        <w:rPr>
          <w:sz w:val="20"/>
          <w:szCs w:val="20"/>
          <w:lang w:val="en-US"/>
        </w:rPr>
        <w:t>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TIngredienty(</w:t>
      </w:r>
      <w:proofErr w:type="gramEnd"/>
      <w:r w:rsidRPr="00D30A89">
        <w:rPr>
          <w:sz w:val="20"/>
          <w:szCs w:val="20"/>
          <w:lang w:val="en-US"/>
        </w:rPr>
        <w:t>int,String,String,float);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SetIdIngredienty(int);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SetInfoIngredienty(String,String,float);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InsertIngredienty();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RemoveIngredienty();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}Ingredienty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class</w:t>
      </w:r>
      <w:proofErr w:type="gramEnd"/>
      <w:r w:rsidRPr="00D30A89">
        <w:rPr>
          <w:sz w:val="20"/>
          <w:szCs w:val="20"/>
          <w:lang w:val="en-US"/>
        </w:rPr>
        <w:t xml:space="preserve"> TNapiy: public TKategoriya{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protected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</w:t>
      </w:r>
      <w:proofErr w:type="gramEnd"/>
      <w:r w:rsidRPr="00D30A89">
        <w:rPr>
          <w:sz w:val="20"/>
          <w:szCs w:val="20"/>
          <w:lang w:val="en-US"/>
        </w:rPr>
        <w:t xml:space="preserve"> id_napiy;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names_napiy</w:t>
      </w:r>
      <w:proofErr w:type="gramStart"/>
      <w:r w:rsidRPr="00D30A89">
        <w:rPr>
          <w:sz w:val="20"/>
          <w:szCs w:val="20"/>
          <w:lang w:val="en-US"/>
        </w:rPr>
        <w:t>,data</w:t>
      </w:r>
      <w:proofErr w:type="gramEnd"/>
      <w:r w:rsidRPr="00D30A89">
        <w:rPr>
          <w:sz w:val="20"/>
          <w:szCs w:val="20"/>
          <w:lang w:val="en-US"/>
        </w:rPr>
        <w:t>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float</w:t>
      </w:r>
      <w:proofErr w:type="gramEnd"/>
      <w:r w:rsidRPr="00D30A89">
        <w:rPr>
          <w:sz w:val="20"/>
          <w:szCs w:val="20"/>
          <w:lang w:val="en-US"/>
        </w:rPr>
        <w:t xml:space="preserve"> cost_price_napiy,price_napiy,natsinka_napiy;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TBitmap *foto_napiy;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public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TNapiy(</w:t>
      </w:r>
      <w:proofErr w:type="gramEnd"/>
      <w:r w:rsidRPr="00D30A89">
        <w:rPr>
          <w:sz w:val="20"/>
          <w:szCs w:val="20"/>
          <w:lang w:val="en-US"/>
        </w:rPr>
        <w:t>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TNapiy(</w:t>
      </w:r>
      <w:proofErr w:type="gramEnd"/>
      <w:r w:rsidRPr="00D30A89">
        <w:rPr>
          <w:sz w:val="20"/>
          <w:szCs w:val="20"/>
          <w:lang w:val="en-US"/>
        </w:rPr>
        <w:t>int,String,String,float,float,float);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SetIdNapiy(int);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SetInfoNapiy(String,String,float,float,float);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SetFotoNapiy(TBitmap*);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UpdateNapiy();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}Napiy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class</w:t>
      </w:r>
      <w:proofErr w:type="gramEnd"/>
      <w:r w:rsidRPr="00D30A89">
        <w:rPr>
          <w:sz w:val="20"/>
          <w:szCs w:val="20"/>
          <w:lang w:val="en-US"/>
        </w:rPr>
        <w:t xml:space="preserve"> TStrava: public TKategoriya{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protected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</w:t>
      </w:r>
      <w:proofErr w:type="gramEnd"/>
      <w:r w:rsidRPr="00D30A89">
        <w:rPr>
          <w:sz w:val="20"/>
          <w:szCs w:val="20"/>
          <w:lang w:val="en-US"/>
        </w:rPr>
        <w:t xml:space="preserve"> id_strava;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names_strava</w:t>
      </w:r>
      <w:proofErr w:type="gramStart"/>
      <w:r w:rsidRPr="00D30A89">
        <w:rPr>
          <w:sz w:val="20"/>
          <w:szCs w:val="20"/>
          <w:lang w:val="en-US"/>
        </w:rPr>
        <w:t>,data</w:t>
      </w:r>
      <w:proofErr w:type="gramEnd"/>
      <w:r w:rsidRPr="00D30A89">
        <w:rPr>
          <w:sz w:val="20"/>
          <w:szCs w:val="20"/>
          <w:lang w:val="en-US"/>
        </w:rPr>
        <w:t>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float</w:t>
      </w:r>
      <w:proofErr w:type="gramEnd"/>
      <w:r w:rsidRPr="00D30A89">
        <w:rPr>
          <w:sz w:val="20"/>
          <w:szCs w:val="20"/>
          <w:lang w:val="en-US"/>
        </w:rPr>
        <w:t xml:space="preserve"> cost_price_strava,price_strava,natsinka_strava;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TIngredienty mas_</w:t>
      </w:r>
      <w:proofErr w:type="gramStart"/>
      <w:r w:rsidRPr="00D30A89">
        <w:rPr>
          <w:sz w:val="20"/>
          <w:szCs w:val="20"/>
          <w:lang w:val="en-US"/>
        </w:rPr>
        <w:t>ingredient[</w:t>
      </w:r>
      <w:proofErr w:type="gramEnd"/>
      <w:r w:rsidRPr="00D30A89">
        <w:rPr>
          <w:sz w:val="20"/>
          <w:szCs w:val="20"/>
          <w:lang w:val="en-US"/>
        </w:rPr>
        <w:t>50];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TBitmap *foto_strava;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public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TStrava(</w:t>
      </w:r>
      <w:proofErr w:type="gramEnd"/>
      <w:r w:rsidRPr="00D30A89">
        <w:rPr>
          <w:sz w:val="20"/>
          <w:szCs w:val="20"/>
          <w:lang w:val="en-US"/>
        </w:rPr>
        <w:t>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TStrava(</w:t>
      </w:r>
      <w:proofErr w:type="gramEnd"/>
      <w:r w:rsidRPr="00D30A89">
        <w:rPr>
          <w:sz w:val="20"/>
          <w:szCs w:val="20"/>
          <w:lang w:val="en-US"/>
        </w:rPr>
        <w:t>int,String,String,float,float,float);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SetIdStrava(int);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SetInfoStrava(String,String,float,float,float);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SetFotoStrava(TBitmap*);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InsertStrava();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UpdateStrava();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RemoveStrava();</w:t>
      </w:r>
    </w:p>
    <w:p w:rsid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lastRenderedPageBreak/>
        <w:t>}Strava</w:t>
      </w:r>
      <w:proofErr w:type="gramEnd"/>
      <w:r w:rsidRPr="00D30A89">
        <w:rPr>
          <w:sz w:val="20"/>
          <w:szCs w:val="20"/>
          <w:lang w:val="en-US"/>
        </w:rPr>
        <w:t>;</w:t>
      </w:r>
    </w:p>
    <w:p w:rsidR="007542B2" w:rsidRPr="00D30A89" w:rsidRDefault="007542B2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class</w:t>
      </w:r>
      <w:proofErr w:type="gramEnd"/>
      <w:r w:rsidRPr="00D30A89">
        <w:rPr>
          <w:sz w:val="20"/>
          <w:szCs w:val="20"/>
          <w:lang w:val="en-US"/>
        </w:rPr>
        <w:t xml:space="preserve"> TZakaz:public TPersonal,public TStrava{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protected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int</w:t>
      </w:r>
      <w:proofErr w:type="gramEnd"/>
      <w:r w:rsidRPr="00D30A89">
        <w:rPr>
          <w:sz w:val="20"/>
          <w:szCs w:val="20"/>
          <w:lang w:val="en-US"/>
        </w:rPr>
        <w:t xml:space="preserve"> id_zakaz,nomer_stola;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float</w:t>
      </w:r>
      <w:proofErr w:type="gramEnd"/>
      <w:r w:rsidRPr="00D30A89">
        <w:rPr>
          <w:sz w:val="20"/>
          <w:szCs w:val="20"/>
          <w:lang w:val="en-US"/>
        </w:rPr>
        <w:t xml:space="preserve"> count;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TDateTime dates;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public</w:t>
      </w:r>
      <w:proofErr w:type="gramEnd"/>
      <w:r w:rsidRPr="00D30A89">
        <w:rPr>
          <w:sz w:val="20"/>
          <w:szCs w:val="20"/>
          <w:lang w:val="en-US"/>
        </w:rPr>
        <w:t>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TZakaz(</w:t>
      </w:r>
      <w:proofErr w:type="gramEnd"/>
      <w:r w:rsidRPr="00D30A89">
        <w:rPr>
          <w:sz w:val="20"/>
          <w:szCs w:val="20"/>
          <w:lang w:val="en-US"/>
        </w:rPr>
        <w:t>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SetIdZakaz(int);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SetCount(float);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SetInfoZakaz(int,TDateTime);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InsertPunktZakaz();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UpdateZakaz();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RemovePunktZakaz();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RemovePunktuZakaz();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</w:r>
      <w:proofErr w:type="gramStart"/>
      <w:r w:rsidRPr="00D30A89">
        <w:rPr>
          <w:sz w:val="20"/>
          <w:szCs w:val="20"/>
          <w:lang w:val="en-US"/>
        </w:rPr>
        <w:t>void</w:t>
      </w:r>
      <w:proofErr w:type="gramEnd"/>
      <w:r w:rsidRPr="00D30A89">
        <w:rPr>
          <w:sz w:val="20"/>
          <w:szCs w:val="20"/>
          <w:lang w:val="en-US"/>
        </w:rPr>
        <w:t xml:space="preserve"> CalculationPrice();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proofErr w:type="gramStart"/>
      <w:r w:rsidRPr="00D30A89">
        <w:rPr>
          <w:sz w:val="20"/>
          <w:szCs w:val="20"/>
          <w:lang w:val="en-US"/>
        </w:rPr>
        <w:t>}Zakaz</w:t>
      </w:r>
      <w:proofErr w:type="gramEnd"/>
      <w:r w:rsidRPr="00D30A89">
        <w:rPr>
          <w:sz w:val="20"/>
          <w:szCs w:val="20"/>
          <w:lang w:val="en-US"/>
        </w:rPr>
        <w:t>;</w:t>
      </w:r>
    </w:p>
    <w:sectPr w:rsidR="00D30A89" w:rsidRPr="00D30A89" w:rsidSect="00B03DF3">
      <w:footerReference w:type="default" r:id="rId56"/>
      <w:pgSz w:w="11906" w:h="16838"/>
      <w:pgMar w:top="567" w:right="56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EC9" w:rsidRDefault="00BB7EC9" w:rsidP="006C1255">
      <w:pPr>
        <w:spacing w:line="240" w:lineRule="auto"/>
      </w:pPr>
      <w:r>
        <w:separator/>
      </w:r>
    </w:p>
  </w:endnote>
  <w:endnote w:type="continuationSeparator" w:id="0">
    <w:p w:rsidR="00BB7EC9" w:rsidRDefault="00BB7EC9" w:rsidP="006C1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>
    <w:pPr>
      <w:pStyle w:val="ab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 w:rsidP="00254E10">
    <w:pPr>
      <w:pStyle w:val="ab"/>
      <w:spacing w:before="120" w:line="600" w:lineRule="auto"/>
      <w:jc w:val="right"/>
    </w:pPr>
    <w:r w:rsidRPr="00254E10">
      <w:rPr>
        <w:rFonts w:ascii="Times New Roman" w:hAnsi="Times New Roman"/>
        <w:sz w:val="24"/>
      </w:rPr>
      <w:fldChar w:fldCharType="begin"/>
    </w:r>
    <w:r w:rsidRPr="00254E10">
      <w:rPr>
        <w:rFonts w:ascii="Times New Roman" w:hAnsi="Times New Roman"/>
        <w:sz w:val="24"/>
      </w:rPr>
      <w:instrText>PAGE   \* MERGEFORMAT</w:instrText>
    </w:r>
    <w:r w:rsidRPr="00254E10">
      <w:rPr>
        <w:rFonts w:ascii="Times New Roman" w:hAnsi="Times New Roman"/>
        <w:sz w:val="24"/>
      </w:rPr>
      <w:fldChar w:fldCharType="separate"/>
    </w:r>
    <w:r w:rsidR="00DC34D8" w:rsidRPr="00DC34D8">
      <w:rPr>
        <w:rFonts w:ascii="Times New Roman" w:hAnsi="Times New Roman"/>
        <w:noProof/>
        <w:sz w:val="24"/>
        <w:lang w:val="ru-RU"/>
      </w:rPr>
      <w:t>3</w:t>
    </w:r>
    <w:r w:rsidRPr="00254E10">
      <w:rPr>
        <w:rFonts w:ascii="Times New Roman" w:hAnsi="Times New Roman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 w:rsidP="005D6E73">
    <w:pPr>
      <w:pStyle w:val="ab"/>
      <w:tabs>
        <w:tab w:val="clear" w:pos="4677"/>
        <w:tab w:val="clear" w:pos="9355"/>
        <w:tab w:val="left" w:pos="5955"/>
      </w:tabs>
      <w:ind w:right="360"/>
    </w:pP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>
    <w:pPr>
      <w:pStyle w:val="ab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 w:rsidP="00804617">
    <w:pPr>
      <w:pStyle w:val="ab"/>
      <w:ind w:right="36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 w:rsidP="004B6D46">
    <w:pPr>
      <w:pStyle w:val="ab"/>
      <w:spacing w:before="120" w:line="600" w:lineRule="auto"/>
      <w:jc w:val="right"/>
    </w:pPr>
    <w:r w:rsidRPr="004B6D46">
      <w:rPr>
        <w:rFonts w:ascii="Times New Roman" w:hAnsi="Times New Roman"/>
        <w:sz w:val="24"/>
      </w:rPr>
      <w:fldChar w:fldCharType="begin"/>
    </w:r>
    <w:r w:rsidRPr="004B6D46">
      <w:rPr>
        <w:rFonts w:ascii="Times New Roman" w:hAnsi="Times New Roman"/>
        <w:sz w:val="24"/>
      </w:rPr>
      <w:instrText>PAGE   \* MERGEFORMAT</w:instrText>
    </w:r>
    <w:r w:rsidRPr="004B6D46">
      <w:rPr>
        <w:rFonts w:ascii="Times New Roman" w:hAnsi="Times New Roman"/>
        <w:sz w:val="24"/>
      </w:rPr>
      <w:fldChar w:fldCharType="separate"/>
    </w:r>
    <w:r w:rsidRPr="00F253EE">
      <w:rPr>
        <w:rFonts w:ascii="Times New Roman" w:hAnsi="Times New Roman"/>
        <w:noProof/>
        <w:sz w:val="24"/>
        <w:lang w:val="ru-RU"/>
      </w:rPr>
      <w:t>30</w:t>
    </w:r>
    <w:r w:rsidRPr="004B6D46">
      <w:rPr>
        <w:rFonts w:ascii="Times New Roman" w:hAnsi="Times New Roman"/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 w:rsidP="004B6D46">
    <w:pPr>
      <w:pStyle w:val="ab"/>
      <w:spacing w:before="120" w:line="600" w:lineRule="auto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EC9" w:rsidRDefault="00BB7EC9" w:rsidP="006C1255">
      <w:pPr>
        <w:spacing w:line="240" w:lineRule="auto"/>
      </w:pPr>
      <w:r>
        <w:separator/>
      </w:r>
    </w:p>
  </w:footnote>
  <w:footnote w:type="continuationSeparator" w:id="0">
    <w:p w:rsidR="00BB7EC9" w:rsidRDefault="00BB7EC9" w:rsidP="006C12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Pr="000C5788" w:rsidRDefault="00F253EE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Default="00F253EE">
    <w:pPr>
      <w:pStyle w:val="a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Pr="000C5788" w:rsidRDefault="00F253EE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  <w:r>
      <w:rPr>
        <w:rFonts w:ascii="Times New Roman" w:hAnsi="Times New Roman"/>
        <w:noProof/>
        <w:sz w:val="2"/>
        <w:szCs w:val="2"/>
        <w:lang w:val="ru-RU"/>
      </w:rPr>
      <w:pict>
        <v:group id="Group 311" o:spid="_x0000_s2121" style="position:absolute;left:0;text-align:left;margin-left:58.35pt;margin-top:22.6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" o:allowincell="f">
          <v:rect id="Rectangle 312" o:spid="_x0000_s2122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13" o:spid="_x0000_s2123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314" o:spid="_x0000_s212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315" o:spid="_x0000_s212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316" o:spid="_x0000_s2126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317" o:spid="_x0000_s2127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318" o:spid="_x0000_s2128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319" o:spid="_x0000_s212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320" o:spid="_x0000_s213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321" o:spid="_x0000_s2131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322" o:spid="_x0000_s2132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323" o:spid="_x0000_s2133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323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Змн.</w:t>
                  </w:r>
                </w:p>
              </w:txbxContent>
            </v:textbox>
          </v:rect>
          <v:rect id="Rectangle 324" o:spid="_x0000_s213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324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Арк.</w:t>
                  </w:r>
                </w:p>
              </w:txbxContent>
            </v:textbox>
          </v:rect>
          <v:rect id="Rectangle 325" o:spid="_x0000_s213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325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№ докум.</w:t>
                  </w:r>
                </w:p>
              </w:txbxContent>
            </v:textbox>
          </v:rect>
          <v:rect id="Rectangle 326" o:spid="_x0000_s2136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326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Підпис</w:t>
                  </w:r>
                </w:p>
              </w:txbxContent>
            </v:textbox>
          </v:rect>
          <v:rect id="Rectangle 327" o:spid="_x0000_s2137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327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Дата</w:t>
                  </w:r>
                </w:p>
              </w:txbxContent>
            </v:textbox>
          </v:rect>
          <v:rect id="Rectangle 328" o:spid="_x0000_s2138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328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Арк.</w:t>
                  </w:r>
                </w:p>
              </w:txbxContent>
            </v:textbox>
          </v:rect>
          <v:rect id="Rectangle 329" o:spid="_x0000_s213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329" inset="1pt,1pt,1pt,1pt">
              <w:txbxContent>
                <w:p w:rsidR="00F253EE" w:rsidRDefault="00F253EE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24"/>
                    </w:rPr>
                    <w:fldChar w:fldCharType="begin"/>
                  </w:r>
                  <w:r>
                    <w:rPr>
                      <w:rFonts w:ascii="Journal" w:hAnsi="Journal"/>
                      <w:sz w:val="24"/>
                    </w:rPr>
                    <w:instrText xml:space="preserve"> PAGE  \* LOWER </w:instrText>
                  </w:r>
                  <w:r>
                    <w:rPr>
                      <w:rFonts w:ascii="Journal" w:hAnsi="Journal"/>
                      <w:sz w:val="24"/>
                    </w:rPr>
                    <w:fldChar w:fldCharType="separate"/>
                  </w:r>
                  <w:r w:rsidR="00DC34D8">
                    <w:rPr>
                      <w:rFonts w:ascii="Journal" w:hAnsi="Journal"/>
                      <w:noProof/>
                      <w:sz w:val="24"/>
                    </w:rPr>
                    <w:t>21</w:t>
                  </w:r>
                  <w:r>
                    <w:rPr>
                      <w:rFonts w:ascii="Journal" w:hAnsi="Journal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330" o:spid="_x0000_s2140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330" inset="1pt,1pt,1pt,1pt">
              <w:txbxContent>
                <w:p w:rsidR="00F253EE" w:rsidRPr="001D3909" w:rsidRDefault="00F253EE" w:rsidP="005D6E73">
                  <w:pPr>
                    <w:spacing w:line="240" w:lineRule="auto"/>
                    <w:ind w:firstLine="0"/>
                    <w:jc w:val="center"/>
                  </w:pPr>
                  <w:r>
                    <w:rPr>
                      <w:caps/>
                      <w:szCs w:val="28"/>
                    </w:rPr>
                    <w:t>ПП.5.05010301.</w:t>
                  </w:r>
                  <w:r>
                    <w:rPr>
                      <w:szCs w:val="28"/>
                    </w:rPr>
                    <w:t>54</w:t>
                  </w:r>
                  <w:r>
                    <w:rPr>
                      <w:szCs w:val="28"/>
                      <w:lang w:val="en-US"/>
                    </w:rPr>
                    <w:t>1</w:t>
                  </w:r>
                  <w:r>
                    <w:rPr>
                      <w:szCs w:val="28"/>
                    </w:rPr>
                    <w:t>.8р.00.ПЗ</w:t>
                  </w:r>
                </w:p>
                <w:p w:rsidR="00F253EE" w:rsidRPr="001D3909" w:rsidRDefault="00F253EE" w:rsidP="005D6E73">
                  <w:pPr>
                    <w:spacing w:line="240" w:lineRule="auto"/>
                    <w:ind w:firstLine="0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Pr="004A4B3F" w:rsidRDefault="00F253EE" w:rsidP="005D6E73">
    <w:pPr>
      <w:pStyle w:val="a9"/>
      <w:tabs>
        <w:tab w:val="clear" w:pos="4677"/>
        <w:tab w:val="clear" w:pos="9355"/>
        <w:tab w:val="left" w:pos="1721"/>
      </w:tabs>
      <w:ind w:firstLine="0"/>
      <w:rPr>
        <w:lang w:val="en-US"/>
      </w:rPr>
    </w:pPr>
    <w:r>
      <w:rPr>
        <w:noProof/>
        <w:lang w:val="ru-RU"/>
      </w:rPr>
      <w:pict>
        <v:group id="Group 22" o:spid="_x0000_s2141" style="position:absolute;left:0;text-align:left;margin-left:57.75pt;margin-top:15.7pt;width:522.6pt;height:798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" o:allowincell="f">
          <v:rect id="Rectangle 23" o:spid="_x0000_s2142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<v:line id="Line 24" o:spid="_x0000_s2143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25" o:spid="_x0000_s2144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26" o:spid="_x0000_s2145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27" o:spid="_x0000_s2146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28" o:spid="_x0000_s2147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29" o:spid="_x0000_s2148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30" o:spid="_x0000_s2149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v:line id="Line 31" o:spid="_x0000_s215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<v:line id="Line 32" o:spid="_x0000_s2151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<v:rect id="Rectangle 33" o:spid="_x0000_s2152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style="mso-next-textbox:#Rectangle 33" inset="1pt,1pt,1pt,1pt">
              <w:txbxContent>
                <w:p w:rsidR="00F253EE" w:rsidRDefault="00F253EE" w:rsidP="00DC5546">
                  <w:pPr>
                    <w:tabs>
                      <w:tab w:val="left" w:pos="0"/>
                    </w:tabs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Rectangle 34" o:spid="_x0000_s2153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style="mso-next-textbox:#Rectangle 34" inset="1pt,1pt,1pt,1pt">
              <w:txbxContent>
                <w:p w:rsidR="00F253EE" w:rsidRDefault="00F253EE" w:rsidP="00DC5546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Лист</w:t>
                  </w:r>
                </w:p>
              </w:txbxContent>
            </v:textbox>
          </v:rect>
          <v:rect id="Rectangle 35" o:spid="_x0000_s2154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style="mso-next-textbox:#Rectangle 35" inset="1pt,1pt,1pt,1pt">
              <w:txbxContent>
                <w:p w:rsidR="00F253EE" w:rsidRDefault="00F253EE" w:rsidP="005D6E73">
                  <w:pPr>
                    <w:ind w:firstLine="0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ПІБ</w:t>
                  </w:r>
                </w:p>
                <w:p w:rsidR="00F253EE" w:rsidRDefault="00F253EE" w:rsidP="005D6E73">
                  <w:pPr>
                    <w:ind w:firstLine="0"/>
                    <w:rPr>
                      <w:rFonts w:ascii="Journal" w:hAnsi="Journal"/>
                    </w:rPr>
                  </w:pPr>
                </w:p>
              </w:txbxContent>
            </v:textbox>
          </v:rect>
          <v:rect id="Rectangle 36" o:spid="_x0000_s2155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style="mso-next-textbox:#Rectangle 36" inset="1pt,1pt,1pt,1pt">
              <w:txbxContent>
                <w:p w:rsidR="00F253EE" w:rsidRDefault="00F253EE" w:rsidP="005D6E73">
                  <w:pPr>
                    <w:ind w:firstLine="0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Пі</w:t>
                  </w:r>
                  <w:r>
                    <w:rPr>
                      <w:rFonts w:ascii="Journal" w:hAnsi="Journal"/>
                      <w:sz w:val="18"/>
                    </w:rPr>
                    <w:t>дпис</w:t>
                  </w:r>
                </w:p>
              </w:txbxContent>
            </v:textbox>
          </v:rect>
          <v:rect id="Rectangle 37" o:spid="_x0000_s2156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style="mso-next-textbox:#Rectangle 37" inset="1pt,1pt,1pt,1pt">
              <w:txbxContent>
                <w:p w:rsidR="00F253EE" w:rsidRDefault="00F253EE" w:rsidP="005D6E7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Дата</w:t>
                  </w:r>
                </w:p>
              </w:txbxContent>
            </v:textbox>
          </v:rect>
          <v:rect id="Rectangle 38" o:spid="_x0000_s2157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style="mso-next-textbox:#Rectangle 38" inset="1pt,1pt,1pt,1pt">
              <w:txbxContent>
                <w:p w:rsidR="00F253EE" w:rsidRDefault="00F253EE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9" o:spid="_x0000_s2158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style="mso-next-textbox:#Rectangle 39" inset="1pt,1pt,1pt,1pt">
              <w:txbxContent>
                <w:p w:rsidR="00F253EE" w:rsidRDefault="00F253EE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fldChar w:fldCharType="begin"/>
                  </w:r>
                  <w:r>
                    <w:rPr>
                      <w:rFonts w:ascii="Journal" w:hAnsi="Journal"/>
                      <w:sz w:val="18"/>
                    </w:rPr>
                    <w:instrText xml:space="preserve"> PAGE  \* LOWER </w:instrText>
                  </w:r>
                  <w:r>
                    <w:rPr>
                      <w:rFonts w:ascii="Journal" w:hAnsi="Journal"/>
                      <w:sz w:val="18"/>
                    </w:rPr>
                    <w:fldChar w:fldCharType="separate"/>
                  </w:r>
                  <w:r w:rsidR="00DC34D8">
                    <w:rPr>
                      <w:rFonts w:ascii="Journal" w:hAnsi="Journal"/>
                      <w:noProof/>
                      <w:sz w:val="18"/>
                    </w:rPr>
                    <w:t>4</w:t>
                  </w:r>
                  <w:r>
                    <w:rPr>
                      <w:rFonts w:ascii="Journal" w:hAnsi="Journal"/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40" o:spid="_x0000_s2159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<v:textbox style="mso-next-textbox:#Rectangle 40" inset="1pt,1pt,1pt,1pt">
              <w:txbxContent>
                <w:p w:rsidR="00F253EE" w:rsidRPr="001D3909" w:rsidRDefault="00F253EE" w:rsidP="006E7930">
                  <w:pPr>
                    <w:tabs>
                      <w:tab w:val="left" w:pos="567"/>
                    </w:tabs>
                    <w:spacing w:line="240" w:lineRule="auto"/>
                    <w:ind w:firstLine="0"/>
                    <w:jc w:val="center"/>
                  </w:pPr>
                  <w:r>
                    <w:rPr>
                      <w:caps/>
                      <w:szCs w:val="28"/>
                    </w:rPr>
                    <w:t>ККП.5.05010301.</w:t>
                  </w:r>
                  <w:r>
                    <w:rPr>
                      <w:szCs w:val="28"/>
                    </w:rPr>
                    <w:t>54</w:t>
                  </w:r>
                  <w:r>
                    <w:rPr>
                      <w:szCs w:val="28"/>
                      <w:lang w:val="en-US"/>
                    </w:rPr>
                    <w:t>1</w:t>
                  </w:r>
                  <w:r>
                    <w:rPr>
                      <w:szCs w:val="28"/>
                    </w:rPr>
                    <w:t>.8р.00.ПЗ</w:t>
                  </w:r>
                </w:p>
                <w:p w:rsidR="00F253EE" w:rsidRPr="00AE5CFC" w:rsidRDefault="00F253EE" w:rsidP="005D6E73"/>
              </w:txbxContent>
            </v:textbox>
          </v:rect>
          <v:line id="Line 41" o:spid="_x0000_s2160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line id="Line 42" o:spid="_x0000_s2161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<v:line id="Line 43" o:spid="_x0000_s2162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<v:line id="Line 44" o:spid="_x0000_s2163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<v:line id="Line 45" o:spid="_x0000_s2164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<v:group id="Group 46" o:spid="_x0000_s216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<v:rect id="Rectangle 47" o:spid="_x0000_s216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<v:textbox style="mso-next-textbox:#Rectangle 47" inset="1pt,1pt,1pt,1pt">
                <w:txbxContent>
                  <w:p w:rsidR="00F253EE" w:rsidRDefault="00F253EE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sz w:val="18"/>
                      </w:rPr>
                      <w:t>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Rectangle 48" o:spid="_x0000_s216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<v:textbox style="mso-next-textbox:#Rectangle 48" inset="1pt,1pt,1pt,1pt">
                <w:txbxContent>
                  <w:p w:rsidR="00F253EE" w:rsidRPr="003A26C2" w:rsidRDefault="00F253EE" w:rsidP="005D6E73">
                    <w:pPr>
                      <w:ind w:firstLine="0"/>
                      <w:rPr>
                        <w:sz w:val="20"/>
                        <w:szCs w:val="16"/>
                      </w:rPr>
                    </w:pPr>
                    <w:r w:rsidRPr="003A26C2">
                      <w:rPr>
                        <w:sz w:val="20"/>
                        <w:szCs w:val="16"/>
                      </w:rPr>
                      <w:t>Гудан Ю.В.</w:t>
                    </w:r>
                  </w:p>
                </w:txbxContent>
              </v:textbox>
            </v:rect>
          </v:group>
          <v:group id="Group 49" o:spid="_x0000_s2168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<v:rect id="Rectangle 50" o:spid="_x0000_s216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<v:textbox style="mso-next-textbox:#Rectangle 50" inset="1pt,1pt,1pt,1pt">
                <w:txbxContent>
                  <w:p w:rsidR="00F253EE" w:rsidRDefault="00F253EE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r>
                      <w:rPr>
                        <w:sz w:val="18"/>
                      </w:rPr>
                      <w:t>ереві</w:t>
                    </w:r>
                    <w:r>
                      <w:rPr>
                        <w:rFonts w:ascii="Journal" w:hAnsi="Journal"/>
                        <w:sz w:val="18"/>
                      </w:rPr>
                      <w:t>р.</w:t>
                    </w:r>
                  </w:p>
                </w:txbxContent>
              </v:textbox>
            </v:rect>
            <v:rect id="Rectangle 51" o:spid="_x0000_s217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<v:textbox style="mso-next-textbox:#Rectangle 51" inset="1pt,1pt,1pt,1pt">
                <w:txbxContent>
                  <w:p w:rsidR="00F253EE" w:rsidRPr="00D31220" w:rsidRDefault="00F253EE" w:rsidP="005D6E73">
                    <w:pPr>
                      <w:ind w:firstLine="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Серьогіна І.В.</w:t>
                    </w:r>
                  </w:p>
                  <w:p w:rsidR="00F253EE" w:rsidRPr="0083712E" w:rsidRDefault="00F253EE" w:rsidP="005D6E73"/>
                </w:txbxContent>
              </v:textbox>
            </v:rect>
          </v:group>
          <v:group id="Group 52" o:spid="_x0000_s2171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<v:rect id="Rectangle 53" o:spid="_x0000_s21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<v:textbox style="mso-next-textbox:#Rectangle 53" inset="1pt,1pt,1pt,1pt">
                <w:txbxContent>
                  <w:p w:rsidR="00F253EE" w:rsidRDefault="00F253EE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54" o:spid="_x0000_s217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<v:textbox style="mso-next-textbox:#Rectangle 54" inset="1pt,1pt,1pt,1pt">
                <w:txbxContent>
                  <w:p w:rsidR="00F253EE" w:rsidRPr="00AE5CFC" w:rsidRDefault="00F253EE" w:rsidP="005D6E73"/>
                </w:txbxContent>
              </v:textbox>
            </v:rect>
          </v:group>
          <v:group id="Group 55" o:spid="_x0000_s217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<v:rect id="Rectangle 56" o:spid="_x0000_s21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<v:textbox style="mso-next-textbox:#Rectangle 56" inset="1pt,1pt,1pt,1pt">
                <w:txbxContent>
                  <w:p w:rsidR="00F253EE" w:rsidRDefault="00F253EE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57" o:spid="_x0000_s217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<v:textbox style="mso-next-textbox:#Rectangle 57" inset="1pt,1pt,1pt,1pt">
                <w:txbxContent>
                  <w:p w:rsidR="00F253EE" w:rsidRPr="00AE5CFC" w:rsidRDefault="00F253EE" w:rsidP="005D6E73"/>
                </w:txbxContent>
              </v:textbox>
            </v:rect>
          </v:group>
          <v:group id="Group 58" o:spid="_x0000_s2177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<v:rect id="Rectangle 59" o:spid="_x0000_s217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<v:textbox style="mso-next-textbox:#Rectangle 59" inset="1pt,1pt,1pt,1pt">
                <w:txbxContent>
                  <w:p w:rsidR="00F253EE" w:rsidRDefault="00F253EE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sz w:val="18"/>
                      </w:rPr>
                      <w:t>За</w:t>
                    </w:r>
                    <w:r>
                      <w:rPr>
                        <w:rFonts w:ascii="Journal" w:hAnsi="Journal"/>
                        <w:sz w:val="18"/>
                      </w:rPr>
                      <w:t>тверд.</w:t>
                    </w:r>
                  </w:p>
                </w:txbxContent>
              </v:textbox>
            </v:rect>
            <v:rect id="Rectangle 60" o:spid="_x0000_s217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<v:textbox style="mso-next-textbox:#Rectangle 60" inset="1pt,1pt,1pt,1pt">
                <w:txbxContent>
                  <w:p w:rsidR="00F253EE" w:rsidRPr="004F0B4C" w:rsidRDefault="00F253EE" w:rsidP="005D6E73">
                    <w:pPr>
                      <w:ind w:firstLine="0"/>
                    </w:pPr>
                  </w:p>
                </w:txbxContent>
              </v:textbox>
            </v:rect>
          </v:group>
          <v:line id="Line 61" o:spid="_x0000_s218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<v:rect id="Rectangle 62" o:spid="_x0000_s2181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<v:textbox style="mso-next-textbox:#Rectangle 62" inset="1pt,1pt,1pt,1pt">
              <w:txbxContent>
                <w:p w:rsidR="00F253EE" w:rsidRPr="004A347B" w:rsidRDefault="00F253EE" w:rsidP="005D6E73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t>Електронне меню</w:t>
                  </w:r>
                </w:p>
              </w:txbxContent>
            </v:textbox>
          </v:rect>
          <v:line id="Line 63" o:spid="_x0000_s2182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<v:line id="Line 64" o:spid="_x0000_s2183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<v:line id="Line 65" o:spid="_x0000_s2184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v:rect id="Rectangle 66" o:spid="_x0000_s218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style="mso-next-textbox:#Rectangle 66" inset="1pt,1pt,1pt,1pt">
              <w:txbxContent>
                <w:p w:rsidR="00F253EE" w:rsidRDefault="00F253EE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Лі</w:t>
                  </w:r>
                  <w:r>
                    <w:rPr>
                      <w:rFonts w:ascii="Journal" w:hAnsi="Journal"/>
                      <w:sz w:val="18"/>
                    </w:rPr>
                    <w:t>т.</w:t>
                  </w:r>
                </w:p>
              </w:txbxContent>
            </v:textbox>
          </v:rect>
          <v:rect id="Rectangle 67" o:spid="_x0000_s2186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style="mso-next-textbox:#Rectangle 67" inset="1pt,1pt,1pt,1pt">
              <w:txbxContent>
                <w:p w:rsidR="00F253EE" w:rsidRDefault="00F253EE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Аркушів</w:t>
                  </w:r>
                </w:p>
              </w:txbxContent>
            </v:textbox>
          </v:rect>
          <v:rect id="Rectangle 68" o:spid="_x0000_s2187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style="mso-next-textbox:#Rectangle 68" inset="1pt,1pt,1pt,1pt">
              <w:txbxContent>
                <w:p w:rsidR="00F253EE" w:rsidRPr="007D23FD" w:rsidRDefault="00F253EE" w:rsidP="005D6E73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29</w:t>
                  </w:r>
                </w:p>
              </w:txbxContent>
            </v:textbox>
          </v:rect>
          <v:line id="Line 69" o:spid="_x0000_s2188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<v:line id="Line 70" o:spid="_x0000_s2189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8qM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I7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iPKjDAAAA2wAAAA8AAAAAAAAAAAAA&#10;AAAAoQIAAGRycy9kb3ducmV2LnhtbFBLBQYAAAAABAAEAPkAAACRAwAAAAA=&#10;" strokeweight="1pt"/>
          <v:rect id="Rectangle 71" o:spid="_x0000_s2190" style="position:absolute;left:14295;top:18997;width:5609;height:98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<v:textbox style="mso-next-textbox:#Rectangle 71" inset="1pt,1pt,1pt,1pt">
              <w:txbxContent>
                <w:p w:rsidR="00F253EE" w:rsidRPr="00DF43DF" w:rsidRDefault="00F253EE" w:rsidP="005D6E73">
                  <w:pPr>
                    <w:ind w:firstLine="0"/>
                    <w:jc w:val="center"/>
                    <w:rPr>
                      <w:sz w:val="24"/>
                    </w:rPr>
                  </w:pPr>
                  <w:r w:rsidRPr="00DF43DF">
                    <w:rPr>
                      <w:sz w:val="24"/>
                    </w:rPr>
                    <w:t>ДВНЗ</w:t>
                  </w:r>
                  <w:r>
                    <w:rPr>
                      <w:sz w:val="24"/>
                    </w:rPr>
                    <w:t xml:space="preserve"> </w:t>
                  </w:r>
                  <w:r w:rsidRPr="00DF43DF">
                    <w:rPr>
                      <w:sz w:val="24"/>
                    </w:rPr>
                    <w:t>«Чернівецький політехнічний коледж»</w:t>
                  </w:r>
                </w:p>
              </w:txbxContent>
            </v:textbox>
          </v:rect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Pr="000C5788" w:rsidRDefault="00F253EE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  <w:r>
      <w:rPr>
        <w:rFonts w:ascii="Times New Roman" w:hAnsi="Times New Roman"/>
        <w:noProof/>
        <w:sz w:val="2"/>
        <w:szCs w:val="2"/>
        <w:lang w:val="ru-RU"/>
      </w:rPr>
      <w:pict>
        <v:group id="Group 431" o:spid="_x0000_s2049" style="position:absolute;left:0;text-align:left;margin-left:58.35pt;margin-top:22.6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" o:allowincell="f">
          <v:rect id="Rectangle 432" o:spid="_x0000_s206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433" o:spid="_x0000_s206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34" o:spid="_x0000_s206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435" o:spid="_x0000_s206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436" o:spid="_x0000_s206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37" o:spid="_x0000_s206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438" o:spid="_x0000_s206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439" o:spid="_x0000_s206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440" o:spid="_x0000_s206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44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442" o:spid="_x0000_s205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443" o:spid="_x0000_s205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443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Змн.</w:t>
                  </w:r>
                </w:p>
              </w:txbxContent>
            </v:textbox>
          </v:rect>
          <v:rect id="Rectangle 444" o:spid="_x0000_s205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444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Арк.</w:t>
                  </w:r>
                </w:p>
              </w:txbxContent>
            </v:textbox>
          </v:rect>
          <v:rect id="Rectangle 445" o:spid="_x0000_s205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445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№ докум.</w:t>
                  </w:r>
                </w:p>
              </w:txbxContent>
            </v:textbox>
          </v:rect>
          <v:rect id="Rectangle 446" o:spid="_x0000_s205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446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Підпис</w:t>
                  </w:r>
                </w:p>
              </w:txbxContent>
            </v:textbox>
          </v:rect>
          <v:rect id="Rectangle 447" o:spid="_x0000_s205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447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Дата</w:t>
                  </w:r>
                </w:p>
              </w:txbxContent>
            </v:textbox>
          </v:rect>
          <v:rect id="Rectangle 448" o:spid="_x0000_s205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48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Арк.</w:t>
                  </w:r>
                </w:p>
              </w:txbxContent>
            </v:textbox>
          </v:rect>
          <v:rect id="Rectangle 449" o:spid="_x0000_s205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49" inset="1pt,1pt,1pt,1pt">
              <w:txbxContent>
                <w:p w:rsidR="00F253EE" w:rsidRPr="00A75376" w:rsidRDefault="00F253EE" w:rsidP="00A75376">
                  <w:pPr>
                    <w:spacing w:line="240" w:lineRule="auto"/>
                    <w:ind w:firstLine="0"/>
                    <w:jc w:val="center"/>
                    <w:rPr>
                      <w:sz w:val="26"/>
                      <w:szCs w:val="26"/>
                    </w:rPr>
                  </w:pPr>
                  <w:r w:rsidRPr="00A75376">
                    <w:rPr>
                      <w:sz w:val="26"/>
                      <w:szCs w:val="26"/>
                    </w:rPr>
                    <w:fldChar w:fldCharType="begin"/>
                  </w:r>
                  <w:r w:rsidRPr="00A75376">
                    <w:rPr>
                      <w:sz w:val="26"/>
                      <w:szCs w:val="26"/>
                    </w:rPr>
                    <w:instrText xml:space="preserve"> PAGE  \* LOWER </w:instrText>
                  </w:r>
                  <w:r w:rsidRPr="00A75376">
                    <w:rPr>
                      <w:sz w:val="26"/>
                      <w:szCs w:val="26"/>
                    </w:rPr>
                    <w:fldChar w:fldCharType="separate"/>
                  </w:r>
                  <w:r w:rsidR="00DC34D8">
                    <w:rPr>
                      <w:noProof/>
                      <w:sz w:val="26"/>
                      <w:szCs w:val="26"/>
                    </w:rPr>
                    <w:t>5</w:t>
                  </w:r>
                  <w:r w:rsidRPr="00A75376">
                    <w:rPr>
                      <w:sz w:val="26"/>
                      <w:szCs w:val="26"/>
                    </w:rPr>
                    <w:fldChar w:fldCharType="end"/>
                  </w:r>
                </w:p>
              </w:txbxContent>
            </v:textbox>
          </v:rect>
          <v:rect id="Rectangle 450" o:spid="_x0000_s205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450" inset="1pt,1pt,1pt,1pt">
              <w:txbxContent>
                <w:p w:rsidR="00F253EE" w:rsidRPr="00A75376" w:rsidRDefault="00F253EE" w:rsidP="00EF6CEA">
                  <w:pPr>
                    <w:spacing w:line="240" w:lineRule="auto"/>
                    <w:ind w:firstLine="0"/>
                    <w:jc w:val="center"/>
                    <w:rPr>
                      <w:caps/>
                      <w:szCs w:val="28"/>
                    </w:rPr>
                  </w:pPr>
                  <w:r>
                    <w:rPr>
                      <w:caps/>
                      <w:szCs w:val="28"/>
                      <w:lang w:val="ru-RU"/>
                    </w:rPr>
                    <w:t>КК</w:t>
                  </w:r>
                  <w:r w:rsidRPr="00A75376">
                    <w:rPr>
                      <w:caps/>
                      <w:szCs w:val="28"/>
                    </w:rPr>
                    <w:t>П.5.05010301.</w:t>
                  </w:r>
                  <w:r>
                    <w:rPr>
                      <w:szCs w:val="28"/>
                    </w:rPr>
                    <w:t>54</w:t>
                  </w:r>
                  <w:r>
                    <w:rPr>
                      <w:szCs w:val="28"/>
                      <w:lang w:val="en-US"/>
                    </w:rPr>
                    <w:t>1</w:t>
                  </w:r>
                  <w:r>
                    <w:rPr>
                      <w:szCs w:val="28"/>
                    </w:rPr>
                    <w:t>.8р.00.ПЗ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53EE" w:rsidRPr="000C5788" w:rsidRDefault="00F253EE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5AF8"/>
    <w:multiLevelType w:val="hybridMultilevel"/>
    <w:tmpl w:val="379A8834"/>
    <w:lvl w:ilvl="0" w:tplc="873C6C6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9B3E16"/>
    <w:multiLevelType w:val="hybridMultilevel"/>
    <w:tmpl w:val="1516475A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3CB45A">
      <w:start w:val="3"/>
      <w:numFmt w:val="bullet"/>
      <w:lvlText w:val=""/>
      <w:lvlJc w:val="left"/>
      <w:pPr>
        <w:ind w:left="2869" w:hanging="360"/>
      </w:pPr>
      <w:rPr>
        <w:rFonts w:ascii="Symbol" w:eastAsia="Arial Unicode MS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D910C8"/>
    <w:multiLevelType w:val="hybridMultilevel"/>
    <w:tmpl w:val="BE2EA5C2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6B925430">
      <w:numFmt w:val="bullet"/>
      <w:lvlText w:val="-"/>
      <w:lvlJc w:val="left"/>
      <w:pPr>
        <w:ind w:left="3049" w:hanging="360"/>
      </w:pPr>
      <w:rPr>
        <w:rFonts w:ascii="Times New Roman" w:eastAsia="Times New Roman" w:hAnsi="Times New Roman" w:cs="Times New Roman" w:hint="default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8485A0B"/>
    <w:multiLevelType w:val="hybridMultilevel"/>
    <w:tmpl w:val="98A8EF98"/>
    <w:lvl w:ilvl="0" w:tplc="3D5E8B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D7144"/>
    <w:multiLevelType w:val="hybridMultilevel"/>
    <w:tmpl w:val="21A4109C"/>
    <w:lvl w:ilvl="0" w:tplc="02A0008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15DF4284"/>
    <w:multiLevelType w:val="hybridMultilevel"/>
    <w:tmpl w:val="7F6490D4"/>
    <w:lvl w:ilvl="0" w:tplc="596E530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9E17CA"/>
    <w:multiLevelType w:val="hybridMultilevel"/>
    <w:tmpl w:val="99AE3534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9883603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AA26A9A"/>
    <w:multiLevelType w:val="hybridMultilevel"/>
    <w:tmpl w:val="3E1640C6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1107F5C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04F2690"/>
    <w:multiLevelType w:val="hybridMultilevel"/>
    <w:tmpl w:val="D3643C4C"/>
    <w:lvl w:ilvl="0" w:tplc="FE16592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6708CA"/>
    <w:multiLevelType w:val="hybridMultilevel"/>
    <w:tmpl w:val="C8FE52BE"/>
    <w:lvl w:ilvl="0" w:tplc="0B2AA9B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437ABE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99E32DD"/>
    <w:multiLevelType w:val="hybridMultilevel"/>
    <w:tmpl w:val="20C6CAFC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EB96FAB"/>
    <w:multiLevelType w:val="hybridMultilevel"/>
    <w:tmpl w:val="9E9C666A"/>
    <w:lvl w:ilvl="0" w:tplc="6BF4D1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64C1560"/>
    <w:multiLevelType w:val="hybridMultilevel"/>
    <w:tmpl w:val="B972DCB2"/>
    <w:lvl w:ilvl="0" w:tplc="80C0AE6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181006"/>
    <w:multiLevelType w:val="hybridMultilevel"/>
    <w:tmpl w:val="C2280F54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3CB45A">
      <w:start w:val="3"/>
      <w:numFmt w:val="bullet"/>
      <w:lvlText w:val=""/>
      <w:lvlJc w:val="left"/>
      <w:pPr>
        <w:ind w:left="2869" w:hanging="360"/>
      </w:pPr>
      <w:rPr>
        <w:rFonts w:ascii="Symbol" w:eastAsia="Arial Unicode MS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92979C3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1480329"/>
    <w:multiLevelType w:val="hybridMultilevel"/>
    <w:tmpl w:val="E43A48C4"/>
    <w:lvl w:ilvl="0" w:tplc="91421FC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685DC5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683487"/>
    <w:multiLevelType w:val="hybridMultilevel"/>
    <w:tmpl w:val="DAEABEAA"/>
    <w:lvl w:ilvl="0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>
    <w:nsid w:val="61D86A1C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315653B"/>
    <w:multiLevelType w:val="hybridMultilevel"/>
    <w:tmpl w:val="958A52EE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3106B75"/>
    <w:multiLevelType w:val="hybridMultilevel"/>
    <w:tmpl w:val="FE081EE6"/>
    <w:lvl w:ilvl="0" w:tplc="4A2E1312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4133ADB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56A4288"/>
    <w:multiLevelType w:val="hybridMultilevel"/>
    <w:tmpl w:val="2DEC24F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7095B0A"/>
    <w:multiLevelType w:val="hybridMultilevel"/>
    <w:tmpl w:val="B4AE2E48"/>
    <w:lvl w:ilvl="0" w:tplc="181E8A3C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75E321D"/>
    <w:multiLevelType w:val="hybridMultilevel"/>
    <w:tmpl w:val="D7E868AA"/>
    <w:lvl w:ilvl="0" w:tplc="D744DBDA">
      <w:start w:val="1"/>
      <w:numFmt w:val="decimal"/>
      <w:lvlText w:val="%1."/>
      <w:lvlJc w:val="left"/>
      <w:pPr>
        <w:tabs>
          <w:tab w:val="num" w:pos="1774"/>
        </w:tabs>
        <w:ind w:left="1774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2">
    <w:nsid w:val="7889634E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9911370"/>
    <w:multiLevelType w:val="hybridMultilevel"/>
    <w:tmpl w:val="CB0053A2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A463238"/>
    <w:multiLevelType w:val="hybridMultilevel"/>
    <w:tmpl w:val="7EF046F6"/>
    <w:lvl w:ilvl="0" w:tplc="0B2AA9BA">
      <w:numFmt w:val="bullet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DDD58B2"/>
    <w:multiLevelType w:val="hybridMultilevel"/>
    <w:tmpl w:val="ACA854E8"/>
    <w:lvl w:ilvl="0" w:tplc="1902C1F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1"/>
  </w:num>
  <w:num w:numId="3">
    <w:abstractNumId w:val="9"/>
  </w:num>
  <w:num w:numId="4">
    <w:abstractNumId w:val="22"/>
  </w:num>
  <w:num w:numId="5">
    <w:abstractNumId w:val="11"/>
  </w:num>
  <w:num w:numId="6">
    <w:abstractNumId w:val="7"/>
  </w:num>
  <w:num w:numId="7">
    <w:abstractNumId w:val="2"/>
  </w:num>
  <w:num w:numId="8">
    <w:abstractNumId w:val="25"/>
  </w:num>
  <w:num w:numId="9">
    <w:abstractNumId w:val="1"/>
  </w:num>
  <w:num w:numId="10">
    <w:abstractNumId w:val="17"/>
  </w:num>
  <w:num w:numId="11">
    <w:abstractNumId w:val="19"/>
  </w:num>
  <w:num w:numId="12">
    <w:abstractNumId w:val="30"/>
  </w:num>
  <w:num w:numId="13">
    <w:abstractNumId w:val="10"/>
  </w:num>
  <w:num w:numId="14">
    <w:abstractNumId w:val="16"/>
  </w:num>
  <w:num w:numId="15">
    <w:abstractNumId w:val="35"/>
  </w:num>
  <w:num w:numId="16">
    <w:abstractNumId w:val="0"/>
  </w:num>
  <w:num w:numId="17">
    <w:abstractNumId w:val="27"/>
  </w:num>
  <w:num w:numId="18">
    <w:abstractNumId w:val="18"/>
  </w:num>
  <w:num w:numId="19">
    <w:abstractNumId w:val="28"/>
  </w:num>
  <w:num w:numId="20">
    <w:abstractNumId w:val="8"/>
  </w:num>
  <w:num w:numId="21">
    <w:abstractNumId w:val="12"/>
  </w:num>
  <w:num w:numId="22">
    <w:abstractNumId w:val="32"/>
  </w:num>
  <w:num w:numId="23">
    <w:abstractNumId w:val="21"/>
  </w:num>
  <w:num w:numId="24">
    <w:abstractNumId w:val="23"/>
  </w:num>
  <w:num w:numId="25">
    <w:abstractNumId w:val="3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24"/>
  </w:num>
  <w:num w:numId="29">
    <w:abstractNumId w:val="6"/>
  </w:num>
  <w:num w:numId="30">
    <w:abstractNumId w:val="14"/>
  </w:num>
  <w:num w:numId="31">
    <w:abstractNumId w:val="15"/>
  </w:num>
  <w:num w:numId="32">
    <w:abstractNumId w:val="13"/>
  </w:num>
  <w:num w:numId="33">
    <w:abstractNumId w:val="26"/>
  </w:num>
  <w:num w:numId="34">
    <w:abstractNumId w:val="33"/>
  </w:num>
  <w:num w:numId="35">
    <w:abstractNumId w:val="4"/>
  </w:num>
  <w:num w:numId="36">
    <w:abstractNumId w:val="3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styleLockTheme/>
  <w:styleLockQFSet/>
  <w:defaultTabStop w:val="709"/>
  <w:characterSpacingControl w:val="doNotCompress"/>
  <w:hdrShapeDefaults>
    <o:shapedefaults v:ext="edit" spidmax="219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7B97"/>
    <w:rsid w:val="00000FC7"/>
    <w:rsid w:val="0000190F"/>
    <w:rsid w:val="00002FAD"/>
    <w:rsid w:val="0000554D"/>
    <w:rsid w:val="00006EDD"/>
    <w:rsid w:val="00007449"/>
    <w:rsid w:val="00013CF5"/>
    <w:rsid w:val="00014DFE"/>
    <w:rsid w:val="0002145C"/>
    <w:rsid w:val="0002219D"/>
    <w:rsid w:val="00024396"/>
    <w:rsid w:val="0002667F"/>
    <w:rsid w:val="00041D9F"/>
    <w:rsid w:val="00042E5D"/>
    <w:rsid w:val="00043751"/>
    <w:rsid w:val="000437F7"/>
    <w:rsid w:val="000448B8"/>
    <w:rsid w:val="0004784C"/>
    <w:rsid w:val="00050BF6"/>
    <w:rsid w:val="0005375E"/>
    <w:rsid w:val="00054188"/>
    <w:rsid w:val="00054ACB"/>
    <w:rsid w:val="000568A9"/>
    <w:rsid w:val="000575DD"/>
    <w:rsid w:val="000579DD"/>
    <w:rsid w:val="00060CB5"/>
    <w:rsid w:val="000610C3"/>
    <w:rsid w:val="00061A41"/>
    <w:rsid w:val="00062514"/>
    <w:rsid w:val="000656F2"/>
    <w:rsid w:val="00066373"/>
    <w:rsid w:val="0006698C"/>
    <w:rsid w:val="00067F2E"/>
    <w:rsid w:val="0007224B"/>
    <w:rsid w:val="00072534"/>
    <w:rsid w:val="000727DC"/>
    <w:rsid w:val="00074005"/>
    <w:rsid w:val="00080FFE"/>
    <w:rsid w:val="0008293B"/>
    <w:rsid w:val="000843DA"/>
    <w:rsid w:val="00084D57"/>
    <w:rsid w:val="00084EAC"/>
    <w:rsid w:val="00086AFB"/>
    <w:rsid w:val="00091F05"/>
    <w:rsid w:val="00092235"/>
    <w:rsid w:val="00092611"/>
    <w:rsid w:val="00092B52"/>
    <w:rsid w:val="000942BC"/>
    <w:rsid w:val="00096E42"/>
    <w:rsid w:val="000970DA"/>
    <w:rsid w:val="00097B9B"/>
    <w:rsid w:val="000A1C82"/>
    <w:rsid w:val="000A2427"/>
    <w:rsid w:val="000A284B"/>
    <w:rsid w:val="000A39FD"/>
    <w:rsid w:val="000A7301"/>
    <w:rsid w:val="000B185E"/>
    <w:rsid w:val="000B31F7"/>
    <w:rsid w:val="000B37CE"/>
    <w:rsid w:val="000B50A5"/>
    <w:rsid w:val="000B7E0D"/>
    <w:rsid w:val="000C07F1"/>
    <w:rsid w:val="000C5AA3"/>
    <w:rsid w:val="000C7095"/>
    <w:rsid w:val="000D1296"/>
    <w:rsid w:val="000D1343"/>
    <w:rsid w:val="000D34D6"/>
    <w:rsid w:val="000D6161"/>
    <w:rsid w:val="000D63E5"/>
    <w:rsid w:val="000D69D8"/>
    <w:rsid w:val="000D7334"/>
    <w:rsid w:val="000E01B0"/>
    <w:rsid w:val="000E6092"/>
    <w:rsid w:val="000E6F4E"/>
    <w:rsid w:val="000E7D5C"/>
    <w:rsid w:val="000F1F96"/>
    <w:rsid w:val="000F276C"/>
    <w:rsid w:val="000F3416"/>
    <w:rsid w:val="000F3DCB"/>
    <w:rsid w:val="000F4AE0"/>
    <w:rsid w:val="000F6CCF"/>
    <w:rsid w:val="000F71B0"/>
    <w:rsid w:val="00104B93"/>
    <w:rsid w:val="00105446"/>
    <w:rsid w:val="00111245"/>
    <w:rsid w:val="00111F0A"/>
    <w:rsid w:val="001202D3"/>
    <w:rsid w:val="001207CC"/>
    <w:rsid w:val="00123997"/>
    <w:rsid w:val="00124FF4"/>
    <w:rsid w:val="00126158"/>
    <w:rsid w:val="00126761"/>
    <w:rsid w:val="001276DE"/>
    <w:rsid w:val="00131612"/>
    <w:rsid w:val="00131BE6"/>
    <w:rsid w:val="00134F6A"/>
    <w:rsid w:val="0013577B"/>
    <w:rsid w:val="001375DB"/>
    <w:rsid w:val="00141030"/>
    <w:rsid w:val="0014152F"/>
    <w:rsid w:val="00141AF4"/>
    <w:rsid w:val="00141C1C"/>
    <w:rsid w:val="0014221B"/>
    <w:rsid w:val="0014555F"/>
    <w:rsid w:val="00145F2C"/>
    <w:rsid w:val="00146B34"/>
    <w:rsid w:val="001477EC"/>
    <w:rsid w:val="0015271F"/>
    <w:rsid w:val="00152A55"/>
    <w:rsid w:val="00161B49"/>
    <w:rsid w:val="001624EF"/>
    <w:rsid w:val="00166105"/>
    <w:rsid w:val="00171DF3"/>
    <w:rsid w:val="001724A5"/>
    <w:rsid w:val="00173D30"/>
    <w:rsid w:val="00175691"/>
    <w:rsid w:val="00176EBB"/>
    <w:rsid w:val="0017703E"/>
    <w:rsid w:val="00181412"/>
    <w:rsid w:val="00182B03"/>
    <w:rsid w:val="00183BCC"/>
    <w:rsid w:val="0018441C"/>
    <w:rsid w:val="00185774"/>
    <w:rsid w:val="00185ACC"/>
    <w:rsid w:val="00187E89"/>
    <w:rsid w:val="001908F8"/>
    <w:rsid w:val="00190EA0"/>
    <w:rsid w:val="001955CA"/>
    <w:rsid w:val="0019595A"/>
    <w:rsid w:val="00195E15"/>
    <w:rsid w:val="001972C5"/>
    <w:rsid w:val="001A67BE"/>
    <w:rsid w:val="001A7864"/>
    <w:rsid w:val="001B003D"/>
    <w:rsid w:val="001B2AC6"/>
    <w:rsid w:val="001B4D88"/>
    <w:rsid w:val="001B6661"/>
    <w:rsid w:val="001B6A84"/>
    <w:rsid w:val="001C0039"/>
    <w:rsid w:val="001C42BE"/>
    <w:rsid w:val="001C599E"/>
    <w:rsid w:val="001D2600"/>
    <w:rsid w:val="001D2C67"/>
    <w:rsid w:val="001D4887"/>
    <w:rsid w:val="001E05D0"/>
    <w:rsid w:val="001E37F4"/>
    <w:rsid w:val="001E6937"/>
    <w:rsid w:val="001F0E6D"/>
    <w:rsid w:val="001F10F6"/>
    <w:rsid w:val="001F1949"/>
    <w:rsid w:val="001F4915"/>
    <w:rsid w:val="001F6977"/>
    <w:rsid w:val="001F79C6"/>
    <w:rsid w:val="00202332"/>
    <w:rsid w:val="002032E5"/>
    <w:rsid w:val="00204D71"/>
    <w:rsid w:val="00206562"/>
    <w:rsid w:val="00206EE9"/>
    <w:rsid w:val="00207278"/>
    <w:rsid w:val="00212901"/>
    <w:rsid w:val="00213A99"/>
    <w:rsid w:val="00214927"/>
    <w:rsid w:val="00214C09"/>
    <w:rsid w:val="0021504D"/>
    <w:rsid w:val="00216090"/>
    <w:rsid w:val="00217A7A"/>
    <w:rsid w:val="00220113"/>
    <w:rsid w:val="002202F5"/>
    <w:rsid w:val="0022339A"/>
    <w:rsid w:val="002243C6"/>
    <w:rsid w:val="00230E8D"/>
    <w:rsid w:val="0023469A"/>
    <w:rsid w:val="00234E1C"/>
    <w:rsid w:val="0023534C"/>
    <w:rsid w:val="00237747"/>
    <w:rsid w:val="00241ADA"/>
    <w:rsid w:val="00244A6A"/>
    <w:rsid w:val="00247278"/>
    <w:rsid w:val="00247868"/>
    <w:rsid w:val="00252E93"/>
    <w:rsid w:val="00254E10"/>
    <w:rsid w:val="00255960"/>
    <w:rsid w:val="00256251"/>
    <w:rsid w:val="002628DE"/>
    <w:rsid w:val="00264218"/>
    <w:rsid w:val="0026568E"/>
    <w:rsid w:val="0026656D"/>
    <w:rsid w:val="00270AFB"/>
    <w:rsid w:val="00270F0B"/>
    <w:rsid w:val="00276268"/>
    <w:rsid w:val="00276CF2"/>
    <w:rsid w:val="00282187"/>
    <w:rsid w:val="00285701"/>
    <w:rsid w:val="00286F5E"/>
    <w:rsid w:val="00290895"/>
    <w:rsid w:val="002918BD"/>
    <w:rsid w:val="00291A76"/>
    <w:rsid w:val="002923EB"/>
    <w:rsid w:val="00292DEC"/>
    <w:rsid w:val="00294813"/>
    <w:rsid w:val="002949D9"/>
    <w:rsid w:val="00295CBD"/>
    <w:rsid w:val="00295D06"/>
    <w:rsid w:val="00296784"/>
    <w:rsid w:val="00296FB9"/>
    <w:rsid w:val="002A3467"/>
    <w:rsid w:val="002A39E2"/>
    <w:rsid w:val="002A544F"/>
    <w:rsid w:val="002A72A5"/>
    <w:rsid w:val="002A765A"/>
    <w:rsid w:val="002B2AF2"/>
    <w:rsid w:val="002B3A0E"/>
    <w:rsid w:val="002B3B93"/>
    <w:rsid w:val="002B4F4C"/>
    <w:rsid w:val="002C1010"/>
    <w:rsid w:val="002C5F04"/>
    <w:rsid w:val="002C75B0"/>
    <w:rsid w:val="002C7B0B"/>
    <w:rsid w:val="002D0BCC"/>
    <w:rsid w:val="002D1031"/>
    <w:rsid w:val="002D15B7"/>
    <w:rsid w:val="002D3224"/>
    <w:rsid w:val="002D6616"/>
    <w:rsid w:val="002D6CB8"/>
    <w:rsid w:val="002E265E"/>
    <w:rsid w:val="002E6058"/>
    <w:rsid w:val="002F0A98"/>
    <w:rsid w:val="002F5A2F"/>
    <w:rsid w:val="002F6A99"/>
    <w:rsid w:val="002F747D"/>
    <w:rsid w:val="00302303"/>
    <w:rsid w:val="003043FC"/>
    <w:rsid w:val="00304B33"/>
    <w:rsid w:val="00306E9F"/>
    <w:rsid w:val="00307D51"/>
    <w:rsid w:val="0031065B"/>
    <w:rsid w:val="00311EA6"/>
    <w:rsid w:val="00312E5E"/>
    <w:rsid w:val="00315A89"/>
    <w:rsid w:val="0032067C"/>
    <w:rsid w:val="00321BD9"/>
    <w:rsid w:val="00327BA2"/>
    <w:rsid w:val="00332B7D"/>
    <w:rsid w:val="00334BAF"/>
    <w:rsid w:val="00340074"/>
    <w:rsid w:val="00341978"/>
    <w:rsid w:val="00345579"/>
    <w:rsid w:val="00345C0A"/>
    <w:rsid w:val="003478F1"/>
    <w:rsid w:val="0035123A"/>
    <w:rsid w:val="003512DE"/>
    <w:rsid w:val="003546B2"/>
    <w:rsid w:val="00356FF7"/>
    <w:rsid w:val="0036304F"/>
    <w:rsid w:val="003727BC"/>
    <w:rsid w:val="00375E58"/>
    <w:rsid w:val="003768A2"/>
    <w:rsid w:val="00383B14"/>
    <w:rsid w:val="00384449"/>
    <w:rsid w:val="00387123"/>
    <w:rsid w:val="0038719A"/>
    <w:rsid w:val="00387809"/>
    <w:rsid w:val="0039275B"/>
    <w:rsid w:val="0039276B"/>
    <w:rsid w:val="00393F2F"/>
    <w:rsid w:val="00396B47"/>
    <w:rsid w:val="003A0814"/>
    <w:rsid w:val="003A5401"/>
    <w:rsid w:val="003A581E"/>
    <w:rsid w:val="003A7E3A"/>
    <w:rsid w:val="003B1B3B"/>
    <w:rsid w:val="003B434C"/>
    <w:rsid w:val="003B630B"/>
    <w:rsid w:val="003C06EE"/>
    <w:rsid w:val="003C4117"/>
    <w:rsid w:val="003C68FE"/>
    <w:rsid w:val="003D12C4"/>
    <w:rsid w:val="003D2248"/>
    <w:rsid w:val="003D4A2A"/>
    <w:rsid w:val="003E1CBD"/>
    <w:rsid w:val="003E1E61"/>
    <w:rsid w:val="003E521D"/>
    <w:rsid w:val="003E53F3"/>
    <w:rsid w:val="003E560E"/>
    <w:rsid w:val="003E58FE"/>
    <w:rsid w:val="003E672B"/>
    <w:rsid w:val="003E742A"/>
    <w:rsid w:val="003F054A"/>
    <w:rsid w:val="003F4190"/>
    <w:rsid w:val="003F4B87"/>
    <w:rsid w:val="003F6C88"/>
    <w:rsid w:val="004065E1"/>
    <w:rsid w:val="00406699"/>
    <w:rsid w:val="00407FF6"/>
    <w:rsid w:val="00411434"/>
    <w:rsid w:val="00417C42"/>
    <w:rsid w:val="00421069"/>
    <w:rsid w:val="00425E49"/>
    <w:rsid w:val="00426E92"/>
    <w:rsid w:val="004315E0"/>
    <w:rsid w:val="00433FAA"/>
    <w:rsid w:val="00434218"/>
    <w:rsid w:val="0043527F"/>
    <w:rsid w:val="00437D28"/>
    <w:rsid w:val="00445FD9"/>
    <w:rsid w:val="0044736E"/>
    <w:rsid w:val="00452D80"/>
    <w:rsid w:val="00453DD5"/>
    <w:rsid w:val="00455B5E"/>
    <w:rsid w:val="004562A0"/>
    <w:rsid w:val="00456A46"/>
    <w:rsid w:val="00456F7C"/>
    <w:rsid w:val="004575F4"/>
    <w:rsid w:val="004610FC"/>
    <w:rsid w:val="00461D49"/>
    <w:rsid w:val="00462E9E"/>
    <w:rsid w:val="00465C5F"/>
    <w:rsid w:val="00466088"/>
    <w:rsid w:val="00466639"/>
    <w:rsid w:val="004752C0"/>
    <w:rsid w:val="00475FD7"/>
    <w:rsid w:val="00477A4B"/>
    <w:rsid w:val="0048017C"/>
    <w:rsid w:val="00482716"/>
    <w:rsid w:val="00482F37"/>
    <w:rsid w:val="00483BAC"/>
    <w:rsid w:val="00485965"/>
    <w:rsid w:val="00486DDC"/>
    <w:rsid w:val="00490401"/>
    <w:rsid w:val="00491FDA"/>
    <w:rsid w:val="00492462"/>
    <w:rsid w:val="00494D4D"/>
    <w:rsid w:val="00497594"/>
    <w:rsid w:val="004A0AF4"/>
    <w:rsid w:val="004A347B"/>
    <w:rsid w:val="004A5C5B"/>
    <w:rsid w:val="004A67B7"/>
    <w:rsid w:val="004A7EA8"/>
    <w:rsid w:val="004B20C6"/>
    <w:rsid w:val="004B53D0"/>
    <w:rsid w:val="004B5758"/>
    <w:rsid w:val="004B6D46"/>
    <w:rsid w:val="004B7D5E"/>
    <w:rsid w:val="004C1F58"/>
    <w:rsid w:val="004C35D9"/>
    <w:rsid w:val="004C474B"/>
    <w:rsid w:val="004C49FC"/>
    <w:rsid w:val="004C6D5F"/>
    <w:rsid w:val="004C7055"/>
    <w:rsid w:val="004D13A3"/>
    <w:rsid w:val="004D1D4D"/>
    <w:rsid w:val="004D2824"/>
    <w:rsid w:val="004D333A"/>
    <w:rsid w:val="004D6CAA"/>
    <w:rsid w:val="004E347F"/>
    <w:rsid w:val="004F1762"/>
    <w:rsid w:val="004F3652"/>
    <w:rsid w:val="004F374A"/>
    <w:rsid w:val="004F45DD"/>
    <w:rsid w:val="005011DE"/>
    <w:rsid w:val="005017FF"/>
    <w:rsid w:val="0050212E"/>
    <w:rsid w:val="0050283A"/>
    <w:rsid w:val="00504B12"/>
    <w:rsid w:val="005057B1"/>
    <w:rsid w:val="00511DB6"/>
    <w:rsid w:val="00512737"/>
    <w:rsid w:val="00512A33"/>
    <w:rsid w:val="00517E23"/>
    <w:rsid w:val="00520C57"/>
    <w:rsid w:val="00520EB2"/>
    <w:rsid w:val="00523078"/>
    <w:rsid w:val="0052384F"/>
    <w:rsid w:val="005244CD"/>
    <w:rsid w:val="005244F8"/>
    <w:rsid w:val="005275AF"/>
    <w:rsid w:val="00527DEA"/>
    <w:rsid w:val="005308C7"/>
    <w:rsid w:val="0053097B"/>
    <w:rsid w:val="00530AD6"/>
    <w:rsid w:val="00531CDF"/>
    <w:rsid w:val="00533286"/>
    <w:rsid w:val="00533CAB"/>
    <w:rsid w:val="00534ED2"/>
    <w:rsid w:val="00536AD3"/>
    <w:rsid w:val="005406C6"/>
    <w:rsid w:val="00540E2F"/>
    <w:rsid w:val="00542150"/>
    <w:rsid w:val="005450A9"/>
    <w:rsid w:val="00545102"/>
    <w:rsid w:val="00545825"/>
    <w:rsid w:val="00554B41"/>
    <w:rsid w:val="005568D1"/>
    <w:rsid w:val="00556D50"/>
    <w:rsid w:val="00563014"/>
    <w:rsid w:val="00564074"/>
    <w:rsid w:val="00564D78"/>
    <w:rsid w:val="005700BD"/>
    <w:rsid w:val="005711FF"/>
    <w:rsid w:val="005751D0"/>
    <w:rsid w:val="005800E4"/>
    <w:rsid w:val="005840C8"/>
    <w:rsid w:val="00585145"/>
    <w:rsid w:val="00586C27"/>
    <w:rsid w:val="0058796E"/>
    <w:rsid w:val="00587F6A"/>
    <w:rsid w:val="00591F85"/>
    <w:rsid w:val="005938F2"/>
    <w:rsid w:val="0059402A"/>
    <w:rsid w:val="005969C6"/>
    <w:rsid w:val="00596C3A"/>
    <w:rsid w:val="0059778A"/>
    <w:rsid w:val="005A0894"/>
    <w:rsid w:val="005A423A"/>
    <w:rsid w:val="005A6B39"/>
    <w:rsid w:val="005B3463"/>
    <w:rsid w:val="005B72EB"/>
    <w:rsid w:val="005C19D2"/>
    <w:rsid w:val="005C29FB"/>
    <w:rsid w:val="005C5F27"/>
    <w:rsid w:val="005C6409"/>
    <w:rsid w:val="005C6F5D"/>
    <w:rsid w:val="005D0BBB"/>
    <w:rsid w:val="005D3A2B"/>
    <w:rsid w:val="005D5054"/>
    <w:rsid w:val="005D5CF6"/>
    <w:rsid w:val="005D6E73"/>
    <w:rsid w:val="005D7268"/>
    <w:rsid w:val="005E283F"/>
    <w:rsid w:val="005E3162"/>
    <w:rsid w:val="005E39FB"/>
    <w:rsid w:val="005E4302"/>
    <w:rsid w:val="005F1FDD"/>
    <w:rsid w:val="005F2809"/>
    <w:rsid w:val="005F63E8"/>
    <w:rsid w:val="005F72CA"/>
    <w:rsid w:val="006012D4"/>
    <w:rsid w:val="00603B37"/>
    <w:rsid w:val="00610609"/>
    <w:rsid w:val="00611E99"/>
    <w:rsid w:val="006135C3"/>
    <w:rsid w:val="0061449C"/>
    <w:rsid w:val="00616003"/>
    <w:rsid w:val="00620651"/>
    <w:rsid w:val="00622F11"/>
    <w:rsid w:val="00626913"/>
    <w:rsid w:val="006271CB"/>
    <w:rsid w:val="00632386"/>
    <w:rsid w:val="006333BE"/>
    <w:rsid w:val="006356A5"/>
    <w:rsid w:val="006368AC"/>
    <w:rsid w:val="00637C43"/>
    <w:rsid w:val="00642BD2"/>
    <w:rsid w:val="00643B15"/>
    <w:rsid w:val="00644397"/>
    <w:rsid w:val="00651D7C"/>
    <w:rsid w:val="00652F3C"/>
    <w:rsid w:val="0065391C"/>
    <w:rsid w:val="00654653"/>
    <w:rsid w:val="00654AA9"/>
    <w:rsid w:val="006578DC"/>
    <w:rsid w:val="00657F10"/>
    <w:rsid w:val="0066076D"/>
    <w:rsid w:val="00663BCA"/>
    <w:rsid w:val="00665252"/>
    <w:rsid w:val="006663E1"/>
    <w:rsid w:val="00666945"/>
    <w:rsid w:val="00676CFF"/>
    <w:rsid w:val="00681573"/>
    <w:rsid w:val="00681620"/>
    <w:rsid w:val="0068612B"/>
    <w:rsid w:val="006936DC"/>
    <w:rsid w:val="00693AA8"/>
    <w:rsid w:val="00694FDA"/>
    <w:rsid w:val="006971BA"/>
    <w:rsid w:val="006A0969"/>
    <w:rsid w:val="006A39D2"/>
    <w:rsid w:val="006A587A"/>
    <w:rsid w:val="006A5933"/>
    <w:rsid w:val="006A790F"/>
    <w:rsid w:val="006A7FD4"/>
    <w:rsid w:val="006B2D58"/>
    <w:rsid w:val="006B7A1F"/>
    <w:rsid w:val="006C0196"/>
    <w:rsid w:val="006C1255"/>
    <w:rsid w:val="006C1AF5"/>
    <w:rsid w:val="006C236D"/>
    <w:rsid w:val="006C2F5C"/>
    <w:rsid w:val="006C41BA"/>
    <w:rsid w:val="006C51FF"/>
    <w:rsid w:val="006C6FAA"/>
    <w:rsid w:val="006D0689"/>
    <w:rsid w:val="006D0899"/>
    <w:rsid w:val="006D38C2"/>
    <w:rsid w:val="006D476D"/>
    <w:rsid w:val="006D602F"/>
    <w:rsid w:val="006D667D"/>
    <w:rsid w:val="006D6BA4"/>
    <w:rsid w:val="006D7395"/>
    <w:rsid w:val="006E1172"/>
    <w:rsid w:val="006E3E71"/>
    <w:rsid w:val="006E3FD4"/>
    <w:rsid w:val="006E5F0F"/>
    <w:rsid w:val="006E6DE8"/>
    <w:rsid w:val="006E7930"/>
    <w:rsid w:val="006F3EEB"/>
    <w:rsid w:val="006F4646"/>
    <w:rsid w:val="006F482E"/>
    <w:rsid w:val="006F5365"/>
    <w:rsid w:val="0070060D"/>
    <w:rsid w:val="00702E40"/>
    <w:rsid w:val="007031EC"/>
    <w:rsid w:val="00703DE4"/>
    <w:rsid w:val="007049B2"/>
    <w:rsid w:val="00706F08"/>
    <w:rsid w:val="00710559"/>
    <w:rsid w:val="00711365"/>
    <w:rsid w:val="0071180A"/>
    <w:rsid w:val="00711E44"/>
    <w:rsid w:val="00717144"/>
    <w:rsid w:val="007177B1"/>
    <w:rsid w:val="007203D6"/>
    <w:rsid w:val="00721B7A"/>
    <w:rsid w:val="00724B26"/>
    <w:rsid w:val="00726B21"/>
    <w:rsid w:val="007273EE"/>
    <w:rsid w:val="0073005D"/>
    <w:rsid w:val="00732BFD"/>
    <w:rsid w:val="007337D9"/>
    <w:rsid w:val="0074126F"/>
    <w:rsid w:val="00743142"/>
    <w:rsid w:val="00745DE2"/>
    <w:rsid w:val="00746867"/>
    <w:rsid w:val="00751CDA"/>
    <w:rsid w:val="007529A5"/>
    <w:rsid w:val="007542B2"/>
    <w:rsid w:val="0075508A"/>
    <w:rsid w:val="0075765B"/>
    <w:rsid w:val="007605C7"/>
    <w:rsid w:val="00761E73"/>
    <w:rsid w:val="0076203D"/>
    <w:rsid w:val="00763270"/>
    <w:rsid w:val="007638B8"/>
    <w:rsid w:val="00765C0F"/>
    <w:rsid w:val="00770AA5"/>
    <w:rsid w:val="007739F7"/>
    <w:rsid w:val="0077419A"/>
    <w:rsid w:val="00774638"/>
    <w:rsid w:val="007822C2"/>
    <w:rsid w:val="007835E2"/>
    <w:rsid w:val="007910B2"/>
    <w:rsid w:val="00791BCE"/>
    <w:rsid w:val="00793373"/>
    <w:rsid w:val="007933D0"/>
    <w:rsid w:val="00795421"/>
    <w:rsid w:val="007A00E3"/>
    <w:rsid w:val="007A5B93"/>
    <w:rsid w:val="007A5FB9"/>
    <w:rsid w:val="007A62DC"/>
    <w:rsid w:val="007A648A"/>
    <w:rsid w:val="007A72F3"/>
    <w:rsid w:val="007A7FC0"/>
    <w:rsid w:val="007B0B31"/>
    <w:rsid w:val="007B27F5"/>
    <w:rsid w:val="007B3434"/>
    <w:rsid w:val="007B3CC0"/>
    <w:rsid w:val="007B5C15"/>
    <w:rsid w:val="007C1CB7"/>
    <w:rsid w:val="007C35EE"/>
    <w:rsid w:val="007D36A4"/>
    <w:rsid w:val="007D6464"/>
    <w:rsid w:val="007E0DC2"/>
    <w:rsid w:val="007E19FF"/>
    <w:rsid w:val="007E1C02"/>
    <w:rsid w:val="007E1F0D"/>
    <w:rsid w:val="007E2B0D"/>
    <w:rsid w:val="007E4221"/>
    <w:rsid w:val="007E50F8"/>
    <w:rsid w:val="007F0782"/>
    <w:rsid w:val="007F1D87"/>
    <w:rsid w:val="007F266E"/>
    <w:rsid w:val="007F2B92"/>
    <w:rsid w:val="007F5D20"/>
    <w:rsid w:val="007F6888"/>
    <w:rsid w:val="00801D35"/>
    <w:rsid w:val="00803274"/>
    <w:rsid w:val="00804617"/>
    <w:rsid w:val="00805032"/>
    <w:rsid w:val="00805227"/>
    <w:rsid w:val="00807BC5"/>
    <w:rsid w:val="00810043"/>
    <w:rsid w:val="008106EC"/>
    <w:rsid w:val="00810D69"/>
    <w:rsid w:val="008142AB"/>
    <w:rsid w:val="008160DC"/>
    <w:rsid w:val="0081769D"/>
    <w:rsid w:val="00820239"/>
    <w:rsid w:val="00820270"/>
    <w:rsid w:val="00822AC2"/>
    <w:rsid w:val="00822DC3"/>
    <w:rsid w:val="008237C5"/>
    <w:rsid w:val="00825678"/>
    <w:rsid w:val="00831888"/>
    <w:rsid w:val="00833381"/>
    <w:rsid w:val="008355F4"/>
    <w:rsid w:val="00835ACF"/>
    <w:rsid w:val="00835E9D"/>
    <w:rsid w:val="008404BB"/>
    <w:rsid w:val="00840CA6"/>
    <w:rsid w:val="008445F1"/>
    <w:rsid w:val="008462BF"/>
    <w:rsid w:val="00847E25"/>
    <w:rsid w:val="0085187B"/>
    <w:rsid w:val="00853598"/>
    <w:rsid w:val="00853B35"/>
    <w:rsid w:val="008608E7"/>
    <w:rsid w:val="00863F23"/>
    <w:rsid w:val="00863F5C"/>
    <w:rsid w:val="008655D7"/>
    <w:rsid w:val="00870041"/>
    <w:rsid w:val="0087037D"/>
    <w:rsid w:val="00872B0A"/>
    <w:rsid w:val="0087740A"/>
    <w:rsid w:val="00884E3F"/>
    <w:rsid w:val="00894BEA"/>
    <w:rsid w:val="008A0137"/>
    <w:rsid w:val="008A0398"/>
    <w:rsid w:val="008A0DD9"/>
    <w:rsid w:val="008A1CCC"/>
    <w:rsid w:val="008A3F18"/>
    <w:rsid w:val="008A415E"/>
    <w:rsid w:val="008A44A4"/>
    <w:rsid w:val="008A5B5E"/>
    <w:rsid w:val="008A5E7B"/>
    <w:rsid w:val="008B0614"/>
    <w:rsid w:val="008B2D48"/>
    <w:rsid w:val="008B4275"/>
    <w:rsid w:val="008B5133"/>
    <w:rsid w:val="008B7051"/>
    <w:rsid w:val="008C1A58"/>
    <w:rsid w:val="008C1CF2"/>
    <w:rsid w:val="008C35F3"/>
    <w:rsid w:val="008C390A"/>
    <w:rsid w:val="008C436D"/>
    <w:rsid w:val="008C6664"/>
    <w:rsid w:val="008C7B8A"/>
    <w:rsid w:val="008D0A68"/>
    <w:rsid w:val="008D1B71"/>
    <w:rsid w:val="008D2ABB"/>
    <w:rsid w:val="008D3B1B"/>
    <w:rsid w:val="008D7D4A"/>
    <w:rsid w:val="008E0647"/>
    <w:rsid w:val="008E239D"/>
    <w:rsid w:val="008E2ABF"/>
    <w:rsid w:val="008E5A4C"/>
    <w:rsid w:val="008E5BCA"/>
    <w:rsid w:val="008E5CCC"/>
    <w:rsid w:val="008E655A"/>
    <w:rsid w:val="008F3D6A"/>
    <w:rsid w:val="008F576E"/>
    <w:rsid w:val="008F6EF7"/>
    <w:rsid w:val="00903CA8"/>
    <w:rsid w:val="009046F9"/>
    <w:rsid w:val="00904735"/>
    <w:rsid w:val="00905165"/>
    <w:rsid w:val="009061E1"/>
    <w:rsid w:val="00907799"/>
    <w:rsid w:val="0091041E"/>
    <w:rsid w:val="0091294A"/>
    <w:rsid w:val="0091396D"/>
    <w:rsid w:val="0091504F"/>
    <w:rsid w:val="009160D3"/>
    <w:rsid w:val="00917508"/>
    <w:rsid w:val="0092027F"/>
    <w:rsid w:val="00921127"/>
    <w:rsid w:val="0092138C"/>
    <w:rsid w:val="00922861"/>
    <w:rsid w:val="00925F86"/>
    <w:rsid w:val="00945DD7"/>
    <w:rsid w:val="00946336"/>
    <w:rsid w:val="0094669E"/>
    <w:rsid w:val="00947E0A"/>
    <w:rsid w:val="00952A53"/>
    <w:rsid w:val="00953901"/>
    <w:rsid w:val="009543D3"/>
    <w:rsid w:val="00956057"/>
    <w:rsid w:val="00956CAB"/>
    <w:rsid w:val="00957DF2"/>
    <w:rsid w:val="00965FC3"/>
    <w:rsid w:val="009675CD"/>
    <w:rsid w:val="00972219"/>
    <w:rsid w:val="009738DD"/>
    <w:rsid w:val="009766C1"/>
    <w:rsid w:val="00981C91"/>
    <w:rsid w:val="0098234D"/>
    <w:rsid w:val="00984242"/>
    <w:rsid w:val="009874B9"/>
    <w:rsid w:val="00990018"/>
    <w:rsid w:val="009905B2"/>
    <w:rsid w:val="0099175B"/>
    <w:rsid w:val="00991D48"/>
    <w:rsid w:val="00995F7C"/>
    <w:rsid w:val="009960C6"/>
    <w:rsid w:val="00997E5D"/>
    <w:rsid w:val="009A0EFB"/>
    <w:rsid w:val="009A3614"/>
    <w:rsid w:val="009A3B14"/>
    <w:rsid w:val="009B20FD"/>
    <w:rsid w:val="009B49B4"/>
    <w:rsid w:val="009B747D"/>
    <w:rsid w:val="009B76B2"/>
    <w:rsid w:val="009C30EA"/>
    <w:rsid w:val="009C3498"/>
    <w:rsid w:val="009C50DE"/>
    <w:rsid w:val="009C610D"/>
    <w:rsid w:val="009C6C5A"/>
    <w:rsid w:val="009D098B"/>
    <w:rsid w:val="009D0A19"/>
    <w:rsid w:val="009D2E4A"/>
    <w:rsid w:val="009D3BED"/>
    <w:rsid w:val="009D48A1"/>
    <w:rsid w:val="009D651E"/>
    <w:rsid w:val="009D6A11"/>
    <w:rsid w:val="009E18DE"/>
    <w:rsid w:val="009E449D"/>
    <w:rsid w:val="009E45B6"/>
    <w:rsid w:val="009E7DC3"/>
    <w:rsid w:val="009F17D2"/>
    <w:rsid w:val="009F2295"/>
    <w:rsid w:val="009F282A"/>
    <w:rsid w:val="009F32E3"/>
    <w:rsid w:val="009F59A1"/>
    <w:rsid w:val="009F5C36"/>
    <w:rsid w:val="009F5EA2"/>
    <w:rsid w:val="009F7ABF"/>
    <w:rsid w:val="00A000D6"/>
    <w:rsid w:val="00A006AC"/>
    <w:rsid w:val="00A0225E"/>
    <w:rsid w:val="00A02D95"/>
    <w:rsid w:val="00A03587"/>
    <w:rsid w:val="00A1033D"/>
    <w:rsid w:val="00A14AB0"/>
    <w:rsid w:val="00A17169"/>
    <w:rsid w:val="00A179B7"/>
    <w:rsid w:val="00A21768"/>
    <w:rsid w:val="00A2438D"/>
    <w:rsid w:val="00A2652A"/>
    <w:rsid w:val="00A26EA7"/>
    <w:rsid w:val="00A273CF"/>
    <w:rsid w:val="00A27A33"/>
    <w:rsid w:val="00A30216"/>
    <w:rsid w:val="00A318FE"/>
    <w:rsid w:val="00A32885"/>
    <w:rsid w:val="00A33FFE"/>
    <w:rsid w:val="00A42337"/>
    <w:rsid w:val="00A4256E"/>
    <w:rsid w:val="00A44459"/>
    <w:rsid w:val="00A446C0"/>
    <w:rsid w:val="00A44C27"/>
    <w:rsid w:val="00A459A3"/>
    <w:rsid w:val="00A47F64"/>
    <w:rsid w:val="00A57410"/>
    <w:rsid w:val="00A57D41"/>
    <w:rsid w:val="00A62218"/>
    <w:rsid w:val="00A63014"/>
    <w:rsid w:val="00A6405A"/>
    <w:rsid w:val="00A70104"/>
    <w:rsid w:val="00A73DE9"/>
    <w:rsid w:val="00A74DAB"/>
    <w:rsid w:val="00A74E5A"/>
    <w:rsid w:val="00A75376"/>
    <w:rsid w:val="00A76867"/>
    <w:rsid w:val="00A808B9"/>
    <w:rsid w:val="00A83A89"/>
    <w:rsid w:val="00A86667"/>
    <w:rsid w:val="00A86670"/>
    <w:rsid w:val="00A87FD1"/>
    <w:rsid w:val="00A94586"/>
    <w:rsid w:val="00A958B1"/>
    <w:rsid w:val="00A97DF1"/>
    <w:rsid w:val="00A97F89"/>
    <w:rsid w:val="00AA179E"/>
    <w:rsid w:val="00AA6204"/>
    <w:rsid w:val="00AB284E"/>
    <w:rsid w:val="00AB2C77"/>
    <w:rsid w:val="00AB34DB"/>
    <w:rsid w:val="00AB5907"/>
    <w:rsid w:val="00AB681F"/>
    <w:rsid w:val="00AB6C1F"/>
    <w:rsid w:val="00AB789F"/>
    <w:rsid w:val="00AC13DC"/>
    <w:rsid w:val="00AC3BBE"/>
    <w:rsid w:val="00AC5868"/>
    <w:rsid w:val="00AD139D"/>
    <w:rsid w:val="00AD3944"/>
    <w:rsid w:val="00AD432C"/>
    <w:rsid w:val="00AD4CCC"/>
    <w:rsid w:val="00AE167C"/>
    <w:rsid w:val="00AE2D78"/>
    <w:rsid w:val="00AE3FE1"/>
    <w:rsid w:val="00AE4A48"/>
    <w:rsid w:val="00AE4B5D"/>
    <w:rsid w:val="00AE6E3F"/>
    <w:rsid w:val="00AF2E15"/>
    <w:rsid w:val="00AF3139"/>
    <w:rsid w:val="00AF641C"/>
    <w:rsid w:val="00AF6CAD"/>
    <w:rsid w:val="00AF7065"/>
    <w:rsid w:val="00B0218E"/>
    <w:rsid w:val="00B038D4"/>
    <w:rsid w:val="00B03DF3"/>
    <w:rsid w:val="00B168BA"/>
    <w:rsid w:val="00B238EB"/>
    <w:rsid w:val="00B26760"/>
    <w:rsid w:val="00B30656"/>
    <w:rsid w:val="00B32879"/>
    <w:rsid w:val="00B33FBC"/>
    <w:rsid w:val="00B3467C"/>
    <w:rsid w:val="00B373E6"/>
    <w:rsid w:val="00B4564B"/>
    <w:rsid w:val="00B46FE2"/>
    <w:rsid w:val="00B47357"/>
    <w:rsid w:val="00B53941"/>
    <w:rsid w:val="00B60541"/>
    <w:rsid w:val="00B6146D"/>
    <w:rsid w:val="00B64680"/>
    <w:rsid w:val="00B6745A"/>
    <w:rsid w:val="00B67E96"/>
    <w:rsid w:val="00B7091B"/>
    <w:rsid w:val="00B73C5A"/>
    <w:rsid w:val="00B7575E"/>
    <w:rsid w:val="00B7794A"/>
    <w:rsid w:val="00B801C3"/>
    <w:rsid w:val="00B91110"/>
    <w:rsid w:val="00B91560"/>
    <w:rsid w:val="00B945D0"/>
    <w:rsid w:val="00B956DB"/>
    <w:rsid w:val="00BA4670"/>
    <w:rsid w:val="00BA555C"/>
    <w:rsid w:val="00BA56EB"/>
    <w:rsid w:val="00BA5B74"/>
    <w:rsid w:val="00BA64C3"/>
    <w:rsid w:val="00BA75CD"/>
    <w:rsid w:val="00BB06B7"/>
    <w:rsid w:val="00BB07A7"/>
    <w:rsid w:val="00BB182A"/>
    <w:rsid w:val="00BB1B04"/>
    <w:rsid w:val="00BB3265"/>
    <w:rsid w:val="00BB3635"/>
    <w:rsid w:val="00BB3BAE"/>
    <w:rsid w:val="00BB46CE"/>
    <w:rsid w:val="00BB7EC9"/>
    <w:rsid w:val="00BC261D"/>
    <w:rsid w:val="00BC44E3"/>
    <w:rsid w:val="00BC4662"/>
    <w:rsid w:val="00BC4F13"/>
    <w:rsid w:val="00BC589E"/>
    <w:rsid w:val="00BC646B"/>
    <w:rsid w:val="00BD1567"/>
    <w:rsid w:val="00BD2316"/>
    <w:rsid w:val="00BD2A2F"/>
    <w:rsid w:val="00BD3DC1"/>
    <w:rsid w:val="00BD40BA"/>
    <w:rsid w:val="00BE035D"/>
    <w:rsid w:val="00BE48DF"/>
    <w:rsid w:val="00BE4A4B"/>
    <w:rsid w:val="00BE6B8F"/>
    <w:rsid w:val="00BF0433"/>
    <w:rsid w:val="00BF1194"/>
    <w:rsid w:val="00BF35DB"/>
    <w:rsid w:val="00BF3954"/>
    <w:rsid w:val="00BF5543"/>
    <w:rsid w:val="00BF5B1E"/>
    <w:rsid w:val="00C04C92"/>
    <w:rsid w:val="00C10A7F"/>
    <w:rsid w:val="00C12BA8"/>
    <w:rsid w:val="00C15ADA"/>
    <w:rsid w:val="00C23CA2"/>
    <w:rsid w:val="00C31868"/>
    <w:rsid w:val="00C35B04"/>
    <w:rsid w:val="00C368C4"/>
    <w:rsid w:val="00C46658"/>
    <w:rsid w:val="00C61ECA"/>
    <w:rsid w:val="00C63EF6"/>
    <w:rsid w:val="00C64A73"/>
    <w:rsid w:val="00C67451"/>
    <w:rsid w:val="00C71A28"/>
    <w:rsid w:val="00C741AF"/>
    <w:rsid w:val="00C74A98"/>
    <w:rsid w:val="00C7576F"/>
    <w:rsid w:val="00C77EC3"/>
    <w:rsid w:val="00C8191D"/>
    <w:rsid w:val="00C82BF2"/>
    <w:rsid w:val="00C83E61"/>
    <w:rsid w:val="00C84118"/>
    <w:rsid w:val="00C842B0"/>
    <w:rsid w:val="00C846E9"/>
    <w:rsid w:val="00C863BD"/>
    <w:rsid w:val="00C908B9"/>
    <w:rsid w:val="00C913D2"/>
    <w:rsid w:val="00C921CB"/>
    <w:rsid w:val="00C92B95"/>
    <w:rsid w:val="00C95DEA"/>
    <w:rsid w:val="00C96C44"/>
    <w:rsid w:val="00C974DC"/>
    <w:rsid w:val="00CA25EC"/>
    <w:rsid w:val="00CA3C97"/>
    <w:rsid w:val="00CA58C5"/>
    <w:rsid w:val="00CA598A"/>
    <w:rsid w:val="00CA68EF"/>
    <w:rsid w:val="00CA69C0"/>
    <w:rsid w:val="00CA7036"/>
    <w:rsid w:val="00CB2501"/>
    <w:rsid w:val="00CB308F"/>
    <w:rsid w:val="00CB4157"/>
    <w:rsid w:val="00CC1FE4"/>
    <w:rsid w:val="00CC2161"/>
    <w:rsid w:val="00CC363E"/>
    <w:rsid w:val="00CC4AE2"/>
    <w:rsid w:val="00CC7A8E"/>
    <w:rsid w:val="00CC7BF2"/>
    <w:rsid w:val="00CD1AA2"/>
    <w:rsid w:val="00CD4A37"/>
    <w:rsid w:val="00CD6F14"/>
    <w:rsid w:val="00CE261F"/>
    <w:rsid w:val="00CE3875"/>
    <w:rsid w:val="00CE63F5"/>
    <w:rsid w:val="00CF2DF3"/>
    <w:rsid w:val="00CF4DB6"/>
    <w:rsid w:val="00CF4E2C"/>
    <w:rsid w:val="00CF599D"/>
    <w:rsid w:val="00CF6FD5"/>
    <w:rsid w:val="00CF70C7"/>
    <w:rsid w:val="00CF7DAD"/>
    <w:rsid w:val="00D02F57"/>
    <w:rsid w:val="00D04A89"/>
    <w:rsid w:val="00D061C0"/>
    <w:rsid w:val="00D07033"/>
    <w:rsid w:val="00D20FC3"/>
    <w:rsid w:val="00D2377A"/>
    <w:rsid w:val="00D279A0"/>
    <w:rsid w:val="00D30492"/>
    <w:rsid w:val="00D30A89"/>
    <w:rsid w:val="00D3108A"/>
    <w:rsid w:val="00D31353"/>
    <w:rsid w:val="00D32848"/>
    <w:rsid w:val="00D34640"/>
    <w:rsid w:val="00D348CF"/>
    <w:rsid w:val="00D34C0A"/>
    <w:rsid w:val="00D354B1"/>
    <w:rsid w:val="00D3784E"/>
    <w:rsid w:val="00D40B97"/>
    <w:rsid w:val="00D46F65"/>
    <w:rsid w:val="00D4744E"/>
    <w:rsid w:val="00D5034E"/>
    <w:rsid w:val="00D533C4"/>
    <w:rsid w:val="00D546CF"/>
    <w:rsid w:val="00D56B9C"/>
    <w:rsid w:val="00D6021B"/>
    <w:rsid w:val="00D602C9"/>
    <w:rsid w:val="00D63D63"/>
    <w:rsid w:val="00D64DF5"/>
    <w:rsid w:val="00D6565A"/>
    <w:rsid w:val="00D71F96"/>
    <w:rsid w:val="00D7386F"/>
    <w:rsid w:val="00D73E1C"/>
    <w:rsid w:val="00D7404E"/>
    <w:rsid w:val="00D83E10"/>
    <w:rsid w:val="00D84A5F"/>
    <w:rsid w:val="00D9082C"/>
    <w:rsid w:val="00D908FE"/>
    <w:rsid w:val="00D92A8E"/>
    <w:rsid w:val="00D94719"/>
    <w:rsid w:val="00D97C9A"/>
    <w:rsid w:val="00DA2C06"/>
    <w:rsid w:val="00DA4ACB"/>
    <w:rsid w:val="00DA4B66"/>
    <w:rsid w:val="00DA5251"/>
    <w:rsid w:val="00DA64DA"/>
    <w:rsid w:val="00DA682E"/>
    <w:rsid w:val="00DA7FEF"/>
    <w:rsid w:val="00DB01B9"/>
    <w:rsid w:val="00DB1F5F"/>
    <w:rsid w:val="00DB302D"/>
    <w:rsid w:val="00DB5334"/>
    <w:rsid w:val="00DB621B"/>
    <w:rsid w:val="00DC0F04"/>
    <w:rsid w:val="00DC12E5"/>
    <w:rsid w:val="00DC17F0"/>
    <w:rsid w:val="00DC26A6"/>
    <w:rsid w:val="00DC3152"/>
    <w:rsid w:val="00DC34D8"/>
    <w:rsid w:val="00DC5546"/>
    <w:rsid w:val="00DC5B63"/>
    <w:rsid w:val="00DD12B8"/>
    <w:rsid w:val="00DD21C9"/>
    <w:rsid w:val="00DD2393"/>
    <w:rsid w:val="00DD2D1E"/>
    <w:rsid w:val="00DD6045"/>
    <w:rsid w:val="00DD72AF"/>
    <w:rsid w:val="00DE0900"/>
    <w:rsid w:val="00DE0A11"/>
    <w:rsid w:val="00DE1A29"/>
    <w:rsid w:val="00DE1FA1"/>
    <w:rsid w:val="00DE23CF"/>
    <w:rsid w:val="00DE2568"/>
    <w:rsid w:val="00DE3F61"/>
    <w:rsid w:val="00DE50CD"/>
    <w:rsid w:val="00DE7F48"/>
    <w:rsid w:val="00DF152A"/>
    <w:rsid w:val="00DF42DE"/>
    <w:rsid w:val="00DF57A5"/>
    <w:rsid w:val="00E029AE"/>
    <w:rsid w:val="00E04E58"/>
    <w:rsid w:val="00E0726B"/>
    <w:rsid w:val="00E072B4"/>
    <w:rsid w:val="00E12A71"/>
    <w:rsid w:val="00E15222"/>
    <w:rsid w:val="00E15CE7"/>
    <w:rsid w:val="00E2002E"/>
    <w:rsid w:val="00E210BC"/>
    <w:rsid w:val="00E210C9"/>
    <w:rsid w:val="00E23712"/>
    <w:rsid w:val="00E23AFC"/>
    <w:rsid w:val="00E26766"/>
    <w:rsid w:val="00E27B46"/>
    <w:rsid w:val="00E31F48"/>
    <w:rsid w:val="00E37A81"/>
    <w:rsid w:val="00E41143"/>
    <w:rsid w:val="00E41385"/>
    <w:rsid w:val="00E46726"/>
    <w:rsid w:val="00E47A6D"/>
    <w:rsid w:val="00E47B97"/>
    <w:rsid w:val="00E50124"/>
    <w:rsid w:val="00E504D0"/>
    <w:rsid w:val="00E5226E"/>
    <w:rsid w:val="00E56528"/>
    <w:rsid w:val="00E56644"/>
    <w:rsid w:val="00E60928"/>
    <w:rsid w:val="00E60CFB"/>
    <w:rsid w:val="00E61C0E"/>
    <w:rsid w:val="00E6699D"/>
    <w:rsid w:val="00E6731D"/>
    <w:rsid w:val="00E71AB8"/>
    <w:rsid w:val="00E7246C"/>
    <w:rsid w:val="00E7690C"/>
    <w:rsid w:val="00E77955"/>
    <w:rsid w:val="00E80C2C"/>
    <w:rsid w:val="00E823E5"/>
    <w:rsid w:val="00E842D0"/>
    <w:rsid w:val="00E843AC"/>
    <w:rsid w:val="00E8628F"/>
    <w:rsid w:val="00E868A9"/>
    <w:rsid w:val="00E874FA"/>
    <w:rsid w:val="00E908AC"/>
    <w:rsid w:val="00E917DF"/>
    <w:rsid w:val="00E9385F"/>
    <w:rsid w:val="00E9421E"/>
    <w:rsid w:val="00E9648E"/>
    <w:rsid w:val="00E97059"/>
    <w:rsid w:val="00E975AF"/>
    <w:rsid w:val="00EA1D0F"/>
    <w:rsid w:val="00EA3588"/>
    <w:rsid w:val="00EA4FA8"/>
    <w:rsid w:val="00EB1A60"/>
    <w:rsid w:val="00EB2A0E"/>
    <w:rsid w:val="00EB2B84"/>
    <w:rsid w:val="00EB2E98"/>
    <w:rsid w:val="00EB37A3"/>
    <w:rsid w:val="00EB47C5"/>
    <w:rsid w:val="00EB5CFE"/>
    <w:rsid w:val="00EB6DDA"/>
    <w:rsid w:val="00EB6FEC"/>
    <w:rsid w:val="00EC0587"/>
    <w:rsid w:val="00EC17A8"/>
    <w:rsid w:val="00EC1994"/>
    <w:rsid w:val="00EC6D64"/>
    <w:rsid w:val="00ED2017"/>
    <w:rsid w:val="00ED3F7C"/>
    <w:rsid w:val="00ED4B37"/>
    <w:rsid w:val="00ED6146"/>
    <w:rsid w:val="00ED7072"/>
    <w:rsid w:val="00EE1858"/>
    <w:rsid w:val="00EE1F28"/>
    <w:rsid w:val="00EE4CD8"/>
    <w:rsid w:val="00EE5F15"/>
    <w:rsid w:val="00EE7AE5"/>
    <w:rsid w:val="00EE7D10"/>
    <w:rsid w:val="00EE7E5F"/>
    <w:rsid w:val="00EF5D95"/>
    <w:rsid w:val="00EF6A64"/>
    <w:rsid w:val="00EF6CEA"/>
    <w:rsid w:val="00F003C5"/>
    <w:rsid w:val="00F0071C"/>
    <w:rsid w:val="00F01522"/>
    <w:rsid w:val="00F062D4"/>
    <w:rsid w:val="00F06D18"/>
    <w:rsid w:val="00F14916"/>
    <w:rsid w:val="00F16426"/>
    <w:rsid w:val="00F17CB4"/>
    <w:rsid w:val="00F24F9A"/>
    <w:rsid w:val="00F253EE"/>
    <w:rsid w:val="00F25C5E"/>
    <w:rsid w:val="00F304A1"/>
    <w:rsid w:val="00F350FD"/>
    <w:rsid w:val="00F37FDE"/>
    <w:rsid w:val="00F40241"/>
    <w:rsid w:val="00F405A2"/>
    <w:rsid w:val="00F42F64"/>
    <w:rsid w:val="00F44B45"/>
    <w:rsid w:val="00F45285"/>
    <w:rsid w:val="00F47E7B"/>
    <w:rsid w:val="00F524ED"/>
    <w:rsid w:val="00F52963"/>
    <w:rsid w:val="00F54B9D"/>
    <w:rsid w:val="00F56E18"/>
    <w:rsid w:val="00F60301"/>
    <w:rsid w:val="00F62C80"/>
    <w:rsid w:val="00F7176B"/>
    <w:rsid w:val="00F80C52"/>
    <w:rsid w:val="00F81010"/>
    <w:rsid w:val="00F85998"/>
    <w:rsid w:val="00F87044"/>
    <w:rsid w:val="00F90F5F"/>
    <w:rsid w:val="00F92248"/>
    <w:rsid w:val="00F925BD"/>
    <w:rsid w:val="00F94CFB"/>
    <w:rsid w:val="00F97326"/>
    <w:rsid w:val="00FA0092"/>
    <w:rsid w:val="00FA0E97"/>
    <w:rsid w:val="00FA1BFE"/>
    <w:rsid w:val="00FA2FE6"/>
    <w:rsid w:val="00FA584F"/>
    <w:rsid w:val="00FA5B01"/>
    <w:rsid w:val="00FA7718"/>
    <w:rsid w:val="00FB055B"/>
    <w:rsid w:val="00FB1C0F"/>
    <w:rsid w:val="00FB317E"/>
    <w:rsid w:val="00FC0108"/>
    <w:rsid w:val="00FC159A"/>
    <w:rsid w:val="00FC168D"/>
    <w:rsid w:val="00FC1E20"/>
    <w:rsid w:val="00FC48BE"/>
    <w:rsid w:val="00FC5132"/>
    <w:rsid w:val="00FC7646"/>
    <w:rsid w:val="00FC77DA"/>
    <w:rsid w:val="00FD58F8"/>
    <w:rsid w:val="00FD6C08"/>
    <w:rsid w:val="00FE244C"/>
    <w:rsid w:val="00FF7B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1"/>
    <o:shapelayout v:ext="edit">
      <o:idmap v:ext="edit" data="1"/>
      <o:rules v:ext="edit">
        <o:r id="V:Rule1" type="connector" idref="#_x0000_s1298"/>
        <o:r id="V:Rule2" type="connector" idref="#_x0000_s1300"/>
        <o:r id="V:Rule3" type="connector" idref="#_x0000_s1315"/>
        <o:r id="V:Rule4" type="connector" idref="#_x0000_s1322"/>
        <o:r id="V:Rule5" type="connector" idref="#_x0000_s1325"/>
        <o:r id="V:Rule6" type="connector" idref="#_x0000_s1311"/>
        <o:r id="V:Rule7" type="connector" idref="#_x0000_s1309"/>
        <o:r id="V:Rule8" type="connector" idref="#_x0000_s1076"/>
        <o:r id="V:Rule9" type="connector" idref="#_x0000_s1083"/>
        <o:r id="V:Rule10" type="connector" idref="#_x0000_s1302"/>
        <o:r id="V:Rule11" type="connector" idref="#_x0000_s1310"/>
        <o:r id="V:Rule12" type="connector" idref="#_x0000_s1081"/>
        <o:r id="V:Rule13" type="connector" idref="#_x0000_s1079"/>
        <o:r id="V:Rule14" type="connector" idref="#_x0000_s1280"/>
        <o:r id="V:Rule15" type="connector" idref="#_x0000_s1067"/>
        <o:r id="V:Rule16" type="connector" idref="#_x0000_s1323"/>
        <o:r id="V:Rule17" type="connector" idref="#_x0000_s1324"/>
        <o:r id="V:Rule18" type="connector" idref="#_x0000_s1282"/>
        <o:r id="V:Rule19" type="connector" idref="#_x0000_s1308"/>
        <o:r id="V:Rule20" type="connector" idref="#_x0000_s1299"/>
        <o:r id="V:Rule21" type="connector" idref="#_x0000_s1303"/>
        <o:r id="V:Rule22" type="connector" idref="#_x0000_s1312"/>
        <o:r id="V:Rule23" type="connector" idref="#_x0000_s1301"/>
        <o:r id="V:Rule24" type="connector" idref="#_x0000_s1304"/>
        <o:r id="V:Rule25" type="connector" idref="#_x0000_s1313"/>
        <o:r id="V:Rule26" type="connector" idref="#_x0000_s1327"/>
        <o:r id="V:Rule27" type="connector" idref="#_x0000_s1074"/>
        <o:r id="V:Rule28" type="connector" idref="#_x0000_s1281"/>
        <o:r id="V:Rule29" type="connector" idref="#_x0000_s132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0" w:uiPriority="0" w:unhideWhenUsed="0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/>
    <w:lsdException w:name="HTML Preformatted" w:uiPriority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2E4A"/>
    <w:pPr>
      <w:spacing w:line="360" w:lineRule="auto"/>
      <w:ind w:firstLine="709"/>
      <w:jc w:val="both"/>
    </w:pPr>
    <w:rPr>
      <w:sz w:val="28"/>
      <w:szCs w:val="22"/>
      <w:lang w:val="uk-UA"/>
    </w:rPr>
  </w:style>
  <w:style w:type="paragraph" w:styleId="1">
    <w:name w:val="heading 1"/>
    <w:basedOn w:val="a"/>
    <w:next w:val="a"/>
    <w:link w:val="10"/>
    <w:qFormat/>
    <w:rsid w:val="006D602F"/>
    <w:pPr>
      <w:keepNext/>
      <w:spacing w:before="120" w:line="480" w:lineRule="auto"/>
      <w:ind w:firstLine="0"/>
      <w:jc w:val="center"/>
      <w:outlineLvl w:val="0"/>
    </w:pPr>
    <w:rPr>
      <w:b/>
      <w:iCs/>
      <w:caps/>
    </w:rPr>
  </w:style>
  <w:style w:type="paragraph" w:styleId="2">
    <w:name w:val="heading 2"/>
    <w:basedOn w:val="a"/>
    <w:next w:val="a"/>
    <w:link w:val="20"/>
    <w:autoRedefine/>
    <w:qFormat/>
    <w:rsid w:val="00FC1E20"/>
    <w:pPr>
      <w:keepNext/>
      <w:spacing w:before="120" w:after="120"/>
      <w:outlineLvl w:val="1"/>
    </w:pPr>
    <w:rPr>
      <w:b/>
      <w:bCs/>
      <w:iCs/>
      <w:szCs w:val="28"/>
    </w:rPr>
  </w:style>
  <w:style w:type="paragraph" w:styleId="3">
    <w:name w:val="heading 3"/>
    <w:basedOn w:val="a"/>
    <w:next w:val="a"/>
    <w:link w:val="30"/>
    <w:qFormat/>
    <w:rsid w:val="004B6D46"/>
    <w:pPr>
      <w:keepNext/>
      <w:outlineLvl w:val="2"/>
    </w:pPr>
    <w:rPr>
      <w:b/>
      <w:bCs/>
      <w:szCs w:val="26"/>
    </w:rPr>
  </w:style>
  <w:style w:type="paragraph" w:styleId="7">
    <w:name w:val="heading 7"/>
    <w:basedOn w:val="a"/>
    <w:next w:val="a"/>
    <w:link w:val="70"/>
    <w:rsid w:val="00825678"/>
    <w:pPr>
      <w:spacing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D602F"/>
    <w:rPr>
      <w:b/>
      <w:iCs/>
      <w:caps/>
      <w:sz w:val="28"/>
      <w:szCs w:val="22"/>
    </w:rPr>
  </w:style>
  <w:style w:type="character" w:customStyle="1" w:styleId="20">
    <w:name w:val="Заголовок 2 Знак"/>
    <w:link w:val="2"/>
    <w:rsid w:val="00FC1E20"/>
    <w:rPr>
      <w:b/>
      <w:bCs/>
      <w:iCs/>
      <w:sz w:val="28"/>
      <w:szCs w:val="28"/>
      <w:lang w:val="uk-UA"/>
    </w:rPr>
  </w:style>
  <w:style w:type="character" w:customStyle="1" w:styleId="30">
    <w:name w:val="Заголовок 3 Знак"/>
    <w:link w:val="3"/>
    <w:rsid w:val="004B6D46"/>
    <w:rPr>
      <w:b/>
      <w:bCs/>
      <w:sz w:val="28"/>
      <w:szCs w:val="26"/>
      <w:lang w:val="uk-UA"/>
    </w:rPr>
  </w:style>
  <w:style w:type="character" w:customStyle="1" w:styleId="70">
    <w:name w:val="Заголовок 7 Знак"/>
    <w:link w:val="7"/>
    <w:rsid w:val="00825678"/>
    <w:rPr>
      <w:sz w:val="24"/>
      <w:szCs w:val="24"/>
      <w:lang w:val="uk-UA"/>
    </w:rPr>
  </w:style>
  <w:style w:type="paragraph" w:styleId="11">
    <w:name w:val="toc 1"/>
    <w:basedOn w:val="a"/>
    <w:next w:val="a"/>
    <w:autoRedefine/>
    <w:uiPriority w:val="39"/>
    <w:qFormat/>
    <w:rsid w:val="00B03DF3"/>
    <w:pPr>
      <w:tabs>
        <w:tab w:val="right" w:leader="dot" w:pos="9923"/>
      </w:tabs>
      <w:ind w:firstLine="0"/>
    </w:pPr>
    <w:rPr>
      <w:bCs/>
      <w:caps/>
      <w:noProof/>
      <w:szCs w:val="20"/>
    </w:rPr>
  </w:style>
  <w:style w:type="paragraph" w:styleId="21">
    <w:name w:val="toc 2"/>
    <w:basedOn w:val="a"/>
    <w:next w:val="a"/>
    <w:autoRedefine/>
    <w:uiPriority w:val="39"/>
    <w:qFormat/>
    <w:rsid w:val="00B03DF3"/>
    <w:pPr>
      <w:ind w:left="170" w:firstLine="0"/>
    </w:pPr>
    <w:rPr>
      <w:bCs/>
      <w:noProof/>
      <w:szCs w:val="28"/>
    </w:rPr>
  </w:style>
  <w:style w:type="paragraph" w:styleId="31">
    <w:name w:val="toc 3"/>
    <w:basedOn w:val="a"/>
    <w:next w:val="a"/>
    <w:autoRedefine/>
    <w:uiPriority w:val="39"/>
    <w:qFormat/>
    <w:rsid w:val="00B03DF3"/>
    <w:pPr>
      <w:ind w:left="340" w:firstLine="0"/>
    </w:pPr>
    <w:rPr>
      <w:iCs/>
      <w:szCs w:val="20"/>
    </w:rPr>
  </w:style>
  <w:style w:type="paragraph" w:styleId="a3">
    <w:name w:val="caption"/>
    <w:basedOn w:val="a"/>
    <w:next w:val="a"/>
    <w:rsid w:val="00825678"/>
    <w:rPr>
      <w:b/>
      <w:bCs/>
      <w:sz w:val="20"/>
      <w:szCs w:val="20"/>
    </w:rPr>
  </w:style>
  <w:style w:type="paragraph" w:styleId="a4">
    <w:name w:val="Title"/>
    <w:basedOn w:val="a"/>
    <w:link w:val="a5"/>
    <w:rsid w:val="00825678"/>
    <w:rPr>
      <w:b/>
      <w:sz w:val="24"/>
      <w:szCs w:val="20"/>
    </w:rPr>
  </w:style>
  <w:style w:type="character" w:customStyle="1" w:styleId="a5">
    <w:name w:val="Название Знак"/>
    <w:link w:val="a4"/>
    <w:rsid w:val="00825678"/>
    <w:rPr>
      <w:b/>
      <w:sz w:val="24"/>
      <w:lang w:val="uk-UA"/>
    </w:rPr>
  </w:style>
  <w:style w:type="paragraph" w:styleId="a6">
    <w:name w:val="Subtitle"/>
    <w:basedOn w:val="a"/>
    <w:link w:val="a7"/>
    <w:qFormat/>
    <w:rsid w:val="00825678"/>
    <w:rPr>
      <w:b/>
      <w:bCs/>
      <w:szCs w:val="28"/>
    </w:rPr>
  </w:style>
  <w:style w:type="character" w:customStyle="1" w:styleId="a7">
    <w:name w:val="Подзаголовок Знак"/>
    <w:link w:val="a6"/>
    <w:rsid w:val="00825678"/>
    <w:rPr>
      <w:b/>
      <w:bCs/>
      <w:sz w:val="28"/>
      <w:szCs w:val="28"/>
      <w:lang w:val="uk-UA"/>
    </w:rPr>
  </w:style>
  <w:style w:type="paragraph" w:styleId="a8">
    <w:name w:val="TOC Heading"/>
    <w:basedOn w:val="1"/>
    <w:next w:val="a"/>
    <w:uiPriority w:val="39"/>
    <w:qFormat/>
    <w:rsid w:val="00825678"/>
    <w:pPr>
      <w:keepLines/>
      <w:spacing w:before="480" w:line="276" w:lineRule="auto"/>
      <w:outlineLvl w:val="9"/>
    </w:pPr>
    <w:rPr>
      <w:rFonts w:ascii="Cambria" w:hAnsi="Cambria"/>
      <w:bCs/>
      <w:iCs w:val="0"/>
      <w:color w:val="365F91"/>
      <w:szCs w:val="28"/>
      <w:lang w:eastAsia="en-US"/>
    </w:rPr>
  </w:style>
  <w:style w:type="paragraph" w:customStyle="1" w:styleId="1095">
    <w:name w:val="Стиль Текст1 + По ширине Первая строка:  095 см"/>
    <w:basedOn w:val="a"/>
    <w:rsid w:val="006C1255"/>
    <w:pPr>
      <w:spacing w:before="120" w:after="280" w:line="240" w:lineRule="exact"/>
      <w:ind w:firstLine="540"/>
    </w:pPr>
    <w:rPr>
      <w:i/>
      <w:szCs w:val="20"/>
      <w:lang w:val="en-US" w:eastAsia="en-US"/>
    </w:rPr>
  </w:style>
  <w:style w:type="paragraph" w:styleId="a9">
    <w:name w:val="header"/>
    <w:basedOn w:val="a"/>
    <w:link w:val="aa"/>
    <w:uiPriority w:val="99"/>
    <w:unhideWhenUsed/>
    <w:rsid w:val="006C1255"/>
    <w:pPr>
      <w:tabs>
        <w:tab w:val="center" w:pos="4677"/>
        <w:tab w:val="right" w:pos="9355"/>
      </w:tabs>
      <w:ind w:firstLine="720"/>
    </w:pPr>
    <w:rPr>
      <w:rFonts w:ascii="Bookman Old Style" w:hAnsi="Bookman Old Style"/>
      <w:szCs w:val="24"/>
    </w:rPr>
  </w:style>
  <w:style w:type="character" w:customStyle="1" w:styleId="aa">
    <w:name w:val="Верхний колонтитул Знак"/>
    <w:link w:val="a9"/>
    <w:uiPriority w:val="99"/>
    <w:rsid w:val="006C1255"/>
    <w:rPr>
      <w:rFonts w:ascii="Bookman Old Style" w:hAnsi="Bookman Old Style"/>
      <w:sz w:val="28"/>
      <w:szCs w:val="24"/>
      <w:lang w:val="uk-UA"/>
    </w:rPr>
  </w:style>
  <w:style w:type="paragraph" w:styleId="ab">
    <w:name w:val="footer"/>
    <w:basedOn w:val="a"/>
    <w:link w:val="ac"/>
    <w:uiPriority w:val="99"/>
    <w:unhideWhenUsed/>
    <w:rsid w:val="006C1255"/>
    <w:pPr>
      <w:tabs>
        <w:tab w:val="center" w:pos="4677"/>
        <w:tab w:val="right" w:pos="9355"/>
      </w:tabs>
      <w:ind w:firstLine="720"/>
    </w:pPr>
    <w:rPr>
      <w:rFonts w:ascii="Bookman Old Style" w:hAnsi="Bookman Old Style"/>
      <w:szCs w:val="24"/>
    </w:rPr>
  </w:style>
  <w:style w:type="character" w:customStyle="1" w:styleId="ac">
    <w:name w:val="Нижний колонтитул Знак"/>
    <w:link w:val="ab"/>
    <w:uiPriority w:val="99"/>
    <w:rsid w:val="006C1255"/>
    <w:rPr>
      <w:rFonts w:ascii="Bookman Old Style" w:hAnsi="Bookman Old Style"/>
      <w:sz w:val="28"/>
      <w:szCs w:val="24"/>
      <w:lang w:val="uk-UA"/>
    </w:rPr>
  </w:style>
  <w:style w:type="paragraph" w:styleId="ad">
    <w:name w:val="Balloon Text"/>
    <w:basedOn w:val="a"/>
    <w:link w:val="ae"/>
    <w:uiPriority w:val="99"/>
    <w:semiHidden/>
    <w:unhideWhenUsed/>
    <w:rsid w:val="006C1255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6C1255"/>
    <w:rPr>
      <w:rFonts w:ascii="Tahoma" w:hAnsi="Tahoma" w:cs="Tahoma"/>
      <w:sz w:val="16"/>
      <w:szCs w:val="16"/>
    </w:rPr>
  </w:style>
  <w:style w:type="character" w:styleId="af">
    <w:name w:val="Hyperlink"/>
    <w:uiPriority w:val="99"/>
    <w:unhideWhenUsed/>
    <w:rsid w:val="00EC1994"/>
    <w:rPr>
      <w:color w:val="0000FF"/>
      <w:u w:val="single"/>
    </w:rPr>
  </w:style>
  <w:style w:type="paragraph" w:styleId="af0">
    <w:name w:val="Body Text"/>
    <w:basedOn w:val="a"/>
    <w:link w:val="af1"/>
    <w:rsid w:val="0000190F"/>
    <w:pPr>
      <w:spacing w:line="240" w:lineRule="auto"/>
      <w:ind w:firstLine="0"/>
    </w:pPr>
    <w:rPr>
      <w:b/>
      <w:sz w:val="24"/>
      <w:szCs w:val="20"/>
    </w:rPr>
  </w:style>
  <w:style w:type="character" w:customStyle="1" w:styleId="af1">
    <w:name w:val="Основной текст Знак"/>
    <w:link w:val="af0"/>
    <w:rsid w:val="0000190F"/>
    <w:rPr>
      <w:b/>
      <w:sz w:val="24"/>
      <w:lang w:val="uk-UA"/>
    </w:rPr>
  </w:style>
  <w:style w:type="paragraph" w:styleId="af2">
    <w:name w:val="List Paragraph"/>
    <w:basedOn w:val="a"/>
    <w:uiPriority w:val="34"/>
    <w:qFormat/>
    <w:rsid w:val="00417C42"/>
    <w:pPr>
      <w:ind w:left="720"/>
      <w:contextualSpacing/>
    </w:pPr>
  </w:style>
  <w:style w:type="character" w:customStyle="1" w:styleId="apple-style-span">
    <w:name w:val="apple-style-span"/>
    <w:basedOn w:val="a0"/>
    <w:rsid w:val="00417C42"/>
  </w:style>
  <w:style w:type="character" w:customStyle="1" w:styleId="apple-converted-space">
    <w:name w:val="apple-converted-space"/>
    <w:basedOn w:val="a0"/>
    <w:rsid w:val="00417C42"/>
  </w:style>
  <w:style w:type="paragraph" w:styleId="HTML">
    <w:name w:val="HTML Preformatted"/>
    <w:basedOn w:val="a"/>
    <w:link w:val="HTML0"/>
    <w:rsid w:val="00997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link w:val="HTML"/>
    <w:rsid w:val="00997E5D"/>
    <w:rPr>
      <w:rFonts w:ascii="Courier New" w:hAnsi="Courier New" w:cs="Courier New"/>
    </w:rPr>
  </w:style>
  <w:style w:type="character" w:customStyle="1" w:styleId="htmltxt1">
    <w:name w:val="html_txt1"/>
    <w:rsid w:val="00997E5D"/>
    <w:rPr>
      <w:color w:val="000000"/>
    </w:rPr>
  </w:style>
  <w:style w:type="paragraph" w:styleId="22">
    <w:name w:val="Body Text Indent 2"/>
    <w:basedOn w:val="a"/>
    <w:link w:val="23"/>
    <w:uiPriority w:val="99"/>
    <w:unhideWhenUsed/>
    <w:rsid w:val="002F747D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link w:val="22"/>
    <w:uiPriority w:val="99"/>
    <w:rsid w:val="002F747D"/>
    <w:rPr>
      <w:sz w:val="28"/>
      <w:szCs w:val="22"/>
    </w:rPr>
  </w:style>
  <w:style w:type="character" w:styleId="af3">
    <w:name w:val="Emphasis"/>
    <w:rsid w:val="0014221B"/>
    <w:rPr>
      <w:i/>
      <w:iCs/>
    </w:rPr>
  </w:style>
  <w:style w:type="character" w:customStyle="1" w:styleId="FontStyle44">
    <w:name w:val="Font Style44"/>
    <w:uiPriority w:val="99"/>
    <w:rsid w:val="00D07033"/>
    <w:rPr>
      <w:rFonts w:ascii="Times New Roman" w:hAnsi="Times New Roman" w:cs="Times New Roman"/>
      <w:sz w:val="24"/>
      <w:szCs w:val="24"/>
    </w:rPr>
  </w:style>
  <w:style w:type="paragraph" w:customStyle="1" w:styleId="western">
    <w:name w:val="western"/>
    <w:basedOn w:val="a"/>
    <w:rsid w:val="00F56E18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ko-KR"/>
    </w:rPr>
  </w:style>
  <w:style w:type="paragraph" w:styleId="HTML1">
    <w:name w:val="HTML Address"/>
    <w:basedOn w:val="a"/>
    <w:link w:val="HTML2"/>
    <w:uiPriority w:val="99"/>
    <w:rsid w:val="009E449D"/>
    <w:pPr>
      <w:spacing w:line="240" w:lineRule="auto"/>
      <w:ind w:firstLine="0"/>
      <w:jc w:val="left"/>
    </w:pPr>
    <w:rPr>
      <w:rFonts w:eastAsia="Batang"/>
      <w:i/>
      <w:iCs/>
      <w:sz w:val="24"/>
      <w:szCs w:val="24"/>
      <w:lang w:val="ru-RU" w:eastAsia="ko-KR"/>
    </w:rPr>
  </w:style>
  <w:style w:type="paragraph" w:styleId="af4">
    <w:name w:val="Body Text Indent"/>
    <w:basedOn w:val="a"/>
    <w:rsid w:val="00EA4FA8"/>
    <w:pPr>
      <w:spacing w:after="120" w:line="240" w:lineRule="auto"/>
      <w:ind w:left="283" w:firstLine="0"/>
      <w:jc w:val="left"/>
    </w:pPr>
    <w:rPr>
      <w:sz w:val="24"/>
      <w:szCs w:val="24"/>
    </w:rPr>
  </w:style>
  <w:style w:type="paragraph" w:styleId="af5">
    <w:name w:val="Normal (Web)"/>
    <w:basedOn w:val="a"/>
    <w:uiPriority w:val="99"/>
    <w:rsid w:val="009C30EA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ko-KR"/>
    </w:rPr>
  </w:style>
  <w:style w:type="character" w:customStyle="1" w:styleId="HTML2">
    <w:name w:val="Адрес HTML Знак"/>
    <w:link w:val="HTML1"/>
    <w:uiPriority w:val="99"/>
    <w:rsid w:val="00EB2E98"/>
    <w:rPr>
      <w:rFonts w:eastAsia="Batang"/>
      <w:i/>
      <w:iCs/>
      <w:sz w:val="24"/>
      <w:szCs w:val="24"/>
      <w:lang w:val="ru-RU" w:eastAsia="ko-KR"/>
    </w:rPr>
  </w:style>
  <w:style w:type="character" w:styleId="af6">
    <w:name w:val="Strong"/>
    <w:uiPriority w:val="22"/>
    <w:qFormat/>
    <w:rsid w:val="005C6409"/>
    <w:rPr>
      <w:b/>
      <w:bCs/>
    </w:rPr>
  </w:style>
  <w:style w:type="paragraph" w:customStyle="1" w:styleId="TNR14">
    <w:name w:val="TNR 14"/>
    <w:basedOn w:val="a"/>
    <w:rsid w:val="00C10A7F"/>
    <w:pPr>
      <w:spacing w:line="276" w:lineRule="auto"/>
      <w:ind w:firstLine="0"/>
      <w:jc w:val="left"/>
    </w:pPr>
    <w:rPr>
      <w:szCs w:val="28"/>
      <w:lang w:bidi="en-US"/>
    </w:rPr>
  </w:style>
  <w:style w:type="character" w:customStyle="1" w:styleId="ACRONYM">
    <w:name w:val="ACRONYM"/>
    <w:rsid w:val="00452D80"/>
  </w:style>
  <w:style w:type="paragraph" w:customStyle="1" w:styleId="af7">
    <w:name w:val="Подзаголовок рисунка"/>
    <w:basedOn w:val="a6"/>
    <w:qFormat/>
    <w:rsid w:val="00BA555C"/>
    <w:pPr>
      <w:spacing w:after="120"/>
      <w:ind w:firstLine="0"/>
      <w:jc w:val="center"/>
    </w:pPr>
    <w:rPr>
      <w:b w:val="0"/>
    </w:rPr>
  </w:style>
  <w:style w:type="paragraph" w:customStyle="1" w:styleId="af8">
    <w:name w:val="Рисунок"/>
    <w:basedOn w:val="a"/>
    <w:rsid w:val="00BA555C"/>
    <w:pPr>
      <w:shd w:val="clear" w:color="auto" w:fill="FFFFFF"/>
      <w:tabs>
        <w:tab w:val="left" w:pos="806"/>
      </w:tabs>
      <w:spacing w:before="120"/>
      <w:ind w:firstLine="0"/>
      <w:jc w:val="center"/>
    </w:pPr>
    <w:rPr>
      <w:szCs w:val="24"/>
    </w:rPr>
  </w:style>
  <w:style w:type="paragraph" w:customStyle="1" w:styleId="12">
    <w:name w:val="Стиль1"/>
    <w:basedOn w:val="a"/>
    <w:qFormat/>
    <w:rsid w:val="001D2600"/>
    <w:pPr>
      <w:tabs>
        <w:tab w:val="left" w:pos="284"/>
      </w:tabs>
      <w:spacing w:line="240" w:lineRule="auto"/>
      <w:ind w:firstLine="0"/>
    </w:pPr>
    <w:rPr>
      <w:sz w:val="20"/>
      <w:szCs w:val="28"/>
      <w:lang w:val="ru-RU"/>
    </w:rPr>
  </w:style>
  <w:style w:type="paragraph" w:customStyle="1" w:styleId="af9">
    <w:name w:val="Схема даних"/>
    <w:basedOn w:val="a"/>
    <w:qFormat/>
    <w:rsid w:val="003E672B"/>
    <w:pPr>
      <w:spacing w:line="240" w:lineRule="auto"/>
      <w:ind w:firstLine="0"/>
      <w:contextualSpacing/>
      <w:jc w:val="center"/>
    </w:pPr>
    <w:rPr>
      <w:sz w:val="20"/>
    </w:rPr>
  </w:style>
  <w:style w:type="paragraph" w:customStyle="1" w:styleId="afa">
    <w:name w:val="теееееееекст"/>
    <w:basedOn w:val="a"/>
    <w:qFormat/>
    <w:rsid w:val="0031065B"/>
    <w:pPr>
      <w:spacing w:line="240" w:lineRule="auto"/>
      <w:ind w:firstLine="0"/>
      <w:jc w:val="center"/>
    </w:pPr>
    <w:rPr>
      <w:sz w:val="20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9633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4394">
          <w:marLeft w:val="0"/>
          <w:marRight w:val="0"/>
          <w:marTop w:val="2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8618">
              <w:marLeft w:val="2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oter" Target="footer7.xml"/><Relationship Id="rId55" Type="http://schemas.openxmlformats.org/officeDocument/2006/relationships/footer" Target="footer8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://habrahabr.ru/post/140719/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header" Target="header6.xml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6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://databases.about.com/od/development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oter" Target="footer9.xml"/><Relationship Id="rId8" Type="http://schemas.openxmlformats.org/officeDocument/2006/relationships/endnotes" Target="endnotes.xml"/><Relationship Id="rId51" Type="http://schemas.openxmlformats.org/officeDocument/2006/relationships/hyperlink" Target="http://docwiki.embarcadero.com/Libraries/XE5/en/Main_Page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\Application%20Data\Microsoft\&#1064;&#1072;&#1073;&#1083;&#1086;&#1085;&#1099;\&#1054;&#1092;&#1086;&#1088;&#1084;&#1083;&#1077;&#1085;&#1085;&#110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84BB3-0889-435A-9CB9-9472E79C8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Оформлення.dot</Template>
  <TotalTime>861</TotalTime>
  <Pages>1</Pages>
  <Words>10495</Words>
  <Characters>59826</Characters>
  <Application>Microsoft Office Word</Application>
  <DocSecurity>0</DocSecurity>
  <Lines>498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ДЕРЖАВНИЙ ВИЩИЙ НАВЧАЛЬНИЙ ЗАКЛАД</vt:lpstr>
    </vt:vector>
  </TitlesOfParts>
  <Company>Ya Blondinko Edition</Company>
  <LinksUpToDate>false</LinksUpToDate>
  <CharactersWithSpaces>70181</CharactersWithSpaces>
  <SharedDoc>false</SharedDoc>
  <HLinks>
    <vt:vector size="198" baseType="variant">
      <vt:variant>
        <vt:i4>655453</vt:i4>
      </vt:variant>
      <vt:variant>
        <vt:i4>186</vt:i4>
      </vt:variant>
      <vt:variant>
        <vt:i4>0</vt:i4>
      </vt:variant>
      <vt:variant>
        <vt:i4>5</vt:i4>
      </vt:variant>
      <vt:variant>
        <vt:lpwstr>http://habrahabr.ru/post/140719/</vt:lpwstr>
      </vt:variant>
      <vt:variant>
        <vt:lpwstr/>
      </vt:variant>
      <vt:variant>
        <vt:i4>3014689</vt:i4>
      </vt:variant>
      <vt:variant>
        <vt:i4>183</vt:i4>
      </vt:variant>
      <vt:variant>
        <vt:i4>0</vt:i4>
      </vt:variant>
      <vt:variant>
        <vt:i4>5</vt:i4>
      </vt:variant>
      <vt:variant>
        <vt:lpwstr>http://databases.about.com/od/development/</vt:lpwstr>
      </vt:variant>
      <vt:variant>
        <vt:lpwstr/>
      </vt:variant>
      <vt:variant>
        <vt:i4>5636222</vt:i4>
      </vt:variant>
      <vt:variant>
        <vt:i4>180</vt:i4>
      </vt:variant>
      <vt:variant>
        <vt:i4>0</vt:i4>
      </vt:variant>
      <vt:variant>
        <vt:i4>5</vt:i4>
      </vt:variant>
      <vt:variant>
        <vt:lpwstr>http://docwiki.embarcadero.com/Libraries/XE5/en/Main_Page</vt:lpwstr>
      </vt:variant>
      <vt:variant>
        <vt:lpwstr/>
      </vt:variant>
      <vt:variant>
        <vt:i4>1114163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_Toc410754247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_Toc410754246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_Toc410754245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_Toc410754244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_Toc410754243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_Toc410754242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_Toc410754241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_Toc410754240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_Toc410754239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_Toc410754238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_Toc410754237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_Toc410754236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_Toc410754235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_Toc410754234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_Toc410754233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_Toc410754232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_Toc410754231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_Toc410754230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_Toc410754229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_Toc410754228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_Toc410754227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_Toc410754226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_Toc410754225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_Toc410754224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_Toc410754223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_Toc410754222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_Toc410754221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_Toc410754220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_Toc410754219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_Toc410754218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ДЕРЖАВНИЙ ВИЩИЙ НАВЧАЛЬНИЙ ЗАКЛАД</dc:title>
  <dc:subject/>
  <dc:creator>Админ</dc:creator>
  <cp:keywords/>
  <cp:lastModifiedBy>yura.hudan</cp:lastModifiedBy>
  <cp:revision>610</cp:revision>
  <cp:lastPrinted>2017-10-30T17:09:00Z</cp:lastPrinted>
  <dcterms:created xsi:type="dcterms:W3CDTF">2017-10-30T17:10:00Z</dcterms:created>
  <dcterms:modified xsi:type="dcterms:W3CDTF">2018-06-12T16:55:00Z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ranslated">
    <vt:bool>true</vt:bool>
  </property>
  <property fmtid="{D5CDD505-2E9C-101B-9397-08002B2CF9AE}" pid="3" name="Direction">
    <vt:lpwstr>RusUkr**</vt:lpwstr>
  </property>
</Properties>
</file>